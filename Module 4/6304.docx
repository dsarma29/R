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4101DA" w14:textId="77777777" w:rsidR="002A51A0" w:rsidRDefault="002A51A0" w:rsidP="002A51A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Module Assignment</w:t>
      </w:r>
    </w:p>
    <w:p w14:paraId="79F0BA8B" w14:textId="088AF3C3" w:rsidR="002A51A0" w:rsidRDefault="002A51A0" w:rsidP="002A51A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Module </w:t>
      </w:r>
      <w:r w:rsidR="00746424">
        <w:rPr>
          <w:rFonts w:ascii="Times New Roman" w:hAnsi="Times New Roman"/>
          <w:b/>
          <w:sz w:val="28"/>
          <w:szCs w:val="28"/>
        </w:rPr>
        <w:t>4</w:t>
      </w:r>
    </w:p>
    <w:p w14:paraId="23316919" w14:textId="494A3C31" w:rsidR="002A51A0" w:rsidRPr="00166C1C" w:rsidRDefault="002A51A0" w:rsidP="002A51A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QMB-6304 </w:t>
      </w:r>
      <w:r w:rsidR="00D8254A">
        <w:rPr>
          <w:rFonts w:ascii="Times New Roman" w:hAnsi="Times New Roman"/>
          <w:b/>
          <w:sz w:val="28"/>
          <w:szCs w:val="28"/>
        </w:rPr>
        <w:t>Foundations of Business Statistics</w:t>
      </w:r>
    </w:p>
    <w:p w14:paraId="3999AEA3" w14:textId="77777777" w:rsidR="002A51A0" w:rsidRDefault="002A51A0" w:rsidP="00762B7D"/>
    <w:p w14:paraId="5E0101E0" w14:textId="77777777" w:rsidR="002F1B9E" w:rsidRPr="002F1B9E" w:rsidRDefault="002F1B9E" w:rsidP="002F1B9E">
      <w:pPr>
        <w:rPr>
          <w:rFonts w:ascii="Courier New" w:hAnsi="Courier New" w:cs="Courier New"/>
          <w:b/>
          <w:bCs/>
        </w:rPr>
      </w:pPr>
      <w:r w:rsidRPr="002F1B9E">
        <w:rPr>
          <w:rFonts w:ascii="Courier New" w:hAnsi="Courier New" w:cs="Courier New"/>
          <w:b/>
          <w:bCs/>
        </w:rPr>
        <w:t>#Debjani Sarma</w:t>
      </w:r>
    </w:p>
    <w:p w14:paraId="67B1DF5D" w14:textId="77777777" w:rsidR="002F1B9E" w:rsidRPr="002F1B9E" w:rsidRDefault="002F1B9E" w:rsidP="002F1B9E">
      <w:pPr>
        <w:rPr>
          <w:rFonts w:ascii="Courier New" w:hAnsi="Courier New" w:cs="Courier New"/>
          <w:b/>
          <w:bCs/>
        </w:rPr>
      </w:pPr>
      <w:r w:rsidRPr="002F1B9E">
        <w:rPr>
          <w:rFonts w:ascii="Courier New" w:hAnsi="Courier New" w:cs="Courier New"/>
          <w:b/>
          <w:bCs/>
        </w:rPr>
        <w:t>rm(list=ls())</w:t>
      </w:r>
    </w:p>
    <w:p w14:paraId="2DD2EFB1" w14:textId="77777777" w:rsidR="002F1B9E" w:rsidRPr="002F1B9E" w:rsidRDefault="002F1B9E" w:rsidP="002F1B9E">
      <w:pPr>
        <w:rPr>
          <w:rFonts w:ascii="Courier New" w:hAnsi="Courier New" w:cs="Courier New"/>
          <w:b/>
          <w:bCs/>
        </w:rPr>
      </w:pPr>
      <w:r w:rsidRPr="002F1B9E">
        <w:rPr>
          <w:rFonts w:ascii="Courier New" w:hAnsi="Courier New" w:cs="Courier New"/>
          <w:b/>
          <w:bCs/>
        </w:rPr>
        <w:t>library("</w:t>
      </w:r>
      <w:proofErr w:type="spellStart"/>
      <w:r w:rsidRPr="002F1B9E">
        <w:rPr>
          <w:rFonts w:ascii="Courier New" w:hAnsi="Courier New" w:cs="Courier New"/>
          <w:b/>
          <w:bCs/>
        </w:rPr>
        <w:t>rio</w:t>
      </w:r>
      <w:proofErr w:type="spellEnd"/>
      <w:r w:rsidRPr="002F1B9E">
        <w:rPr>
          <w:rFonts w:ascii="Courier New" w:hAnsi="Courier New" w:cs="Courier New"/>
          <w:b/>
          <w:bCs/>
        </w:rPr>
        <w:t>")</w:t>
      </w:r>
    </w:p>
    <w:p w14:paraId="10422B47" w14:textId="77777777" w:rsidR="002F1B9E" w:rsidRPr="002F1B9E" w:rsidRDefault="002F1B9E" w:rsidP="002F1B9E">
      <w:pPr>
        <w:rPr>
          <w:rFonts w:ascii="Courier New" w:hAnsi="Courier New" w:cs="Courier New"/>
          <w:b/>
          <w:bCs/>
        </w:rPr>
      </w:pPr>
      <w:r w:rsidRPr="002F1B9E">
        <w:rPr>
          <w:rFonts w:ascii="Courier New" w:hAnsi="Courier New" w:cs="Courier New"/>
          <w:b/>
          <w:bCs/>
        </w:rPr>
        <w:t>library("moments")</w:t>
      </w:r>
    </w:p>
    <w:p w14:paraId="57CD72CA" w14:textId="5582EB54" w:rsidR="002A51A0" w:rsidRPr="002F1B9E" w:rsidRDefault="002F1B9E" w:rsidP="002F1B9E">
      <w:pPr>
        <w:rPr>
          <w:rFonts w:ascii="Courier New" w:hAnsi="Courier New" w:cs="Courier New"/>
          <w:b/>
          <w:bCs/>
        </w:rPr>
      </w:pPr>
      <w:proofErr w:type="spellStart"/>
      <w:r w:rsidRPr="002F1B9E">
        <w:rPr>
          <w:rFonts w:ascii="Courier New" w:hAnsi="Courier New" w:cs="Courier New"/>
          <w:b/>
          <w:bCs/>
        </w:rPr>
        <w:t>getwd</w:t>
      </w:r>
      <w:proofErr w:type="spellEnd"/>
      <w:r w:rsidRPr="002F1B9E">
        <w:rPr>
          <w:rFonts w:ascii="Courier New" w:hAnsi="Courier New" w:cs="Courier New"/>
          <w:b/>
          <w:bCs/>
        </w:rPr>
        <w:t>()</w:t>
      </w:r>
    </w:p>
    <w:p w14:paraId="7FB98579" w14:textId="61761F84" w:rsidR="00B977C9" w:rsidRDefault="00D80724" w:rsidP="00762B7D">
      <w:r>
        <w:rPr>
          <w:noProof/>
        </w:rPr>
        <w:drawing>
          <wp:anchor distT="0" distB="0" distL="114300" distR="114300" simplePos="0" relativeHeight="251658240" behindDoc="1" locked="0" layoutInCell="1" allowOverlap="1" wp14:anchorId="47FCD9B7" wp14:editId="1ABD87F4">
            <wp:simplePos x="0" y="0"/>
            <wp:positionH relativeFrom="margin">
              <wp:posOffset>3940810</wp:posOffset>
            </wp:positionH>
            <wp:positionV relativeFrom="paragraph">
              <wp:posOffset>86360</wp:posOffset>
            </wp:positionV>
            <wp:extent cx="1902460" cy="1595120"/>
            <wp:effectExtent l="0" t="0" r="2540" b="5080"/>
            <wp:wrapTight wrapText="bothSides">
              <wp:wrapPolygon edited="0">
                <wp:start x="0" y="0"/>
                <wp:lineTo x="0" y="21411"/>
                <wp:lineTo x="21413" y="21411"/>
                <wp:lineTo x="21413" y="0"/>
                <wp:lineTo x="0" y="0"/>
              </wp:wrapPolygon>
            </wp:wrapTight>
            <wp:docPr id="510339905" name="Picture 1" descr="Cash for Junk Car - Delray Beach 24/7 To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sh for Junk Car - Delray Beach 24/7 Tow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1A0">
        <w:t>Write a simple R script to execute the following:</w:t>
      </w:r>
    </w:p>
    <w:p w14:paraId="0B4267D9" w14:textId="02F13375" w:rsidR="002A51A0" w:rsidRDefault="002A51A0" w:rsidP="00762B7D"/>
    <w:p w14:paraId="0D96B119" w14:textId="28946F14" w:rsidR="009F7AAD" w:rsidRPr="009F7AAD" w:rsidRDefault="009F7AAD" w:rsidP="00762B7D">
      <w:pPr>
        <w:rPr>
          <w:b/>
        </w:rPr>
      </w:pPr>
      <w:r w:rsidRPr="009F7AAD">
        <w:rPr>
          <w:b/>
        </w:rPr>
        <w:t>Preprocessing</w:t>
      </w:r>
    </w:p>
    <w:p w14:paraId="6914C793" w14:textId="44168F8F" w:rsidR="000B56CD" w:rsidRDefault="00FC0889" w:rsidP="00395A67">
      <w:pPr>
        <w:pStyle w:val="ListParagraph"/>
        <w:numPr>
          <w:ilvl w:val="0"/>
          <w:numId w:val="2"/>
        </w:numPr>
      </w:pPr>
      <w:r>
        <w:t xml:space="preserve">Load the </w:t>
      </w:r>
      <w:r w:rsidR="009F7AAD">
        <w:t>file “</w:t>
      </w:r>
      <w:r w:rsidR="006A2B37">
        <w:t xml:space="preserve">6304 Module </w:t>
      </w:r>
      <w:r w:rsidR="00B60A5A">
        <w:t>4</w:t>
      </w:r>
      <w:r w:rsidR="006A2B37">
        <w:t xml:space="preserve"> Assignment</w:t>
      </w:r>
      <w:r w:rsidR="00CD1D1D">
        <w:t xml:space="preserve"> Data</w:t>
      </w:r>
      <w:r w:rsidR="006A2B37">
        <w:t>.xlsx</w:t>
      </w:r>
      <w:r w:rsidR="009F7AAD">
        <w:t xml:space="preserve">” </w:t>
      </w:r>
      <w:r w:rsidR="002A51A0">
        <w:t>into R</w:t>
      </w:r>
      <w:r w:rsidR="009F7AAD">
        <w:t xml:space="preserve">.  This file contains information on </w:t>
      </w:r>
      <w:r w:rsidR="00395A67">
        <w:t>99 used automobiles for sale</w:t>
      </w:r>
      <w:r w:rsidR="0033226C">
        <w:t>.</w:t>
      </w:r>
    </w:p>
    <w:p w14:paraId="234E163F" w14:textId="55C16E1C" w:rsidR="006D4274" w:rsidRPr="006D4274" w:rsidRDefault="006D4274" w:rsidP="006D4274">
      <w:pPr>
        <w:pStyle w:val="ListParagraph"/>
        <w:rPr>
          <w:rFonts w:ascii="Courier New" w:hAnsi="Courier New" w:cs="Courier New"/>
          <w:b/>
          <w:bCs/>
        </w:rPr>
      </w:pPr>
      <w:proofErr w:type="spellStart"/>
      <w:proofErr w:type="gramStart"/>
      <w:r w:rsidRPr="006D4274">
        <w:rPr>
          <w:rFonts w:ascii="Courier New" w:hAnsi="Courier New" w:cs="Courier New"/>
          <w:b/>
          <w:bCs/>
        </w:rPr>
        <w:t>my</w:t>
      </w:r>
      <w:proofErr w:type="gramEnd"/>
      <w:r w:rsidRPr="006D4274">
        <w:rPr>
          <w:rFonts w:ascii="Courier New" w:hAnsi="Courier New" w:cs="Courier New"/>
          <w:b/>
          <w:bCs/>
        </w:rPr>
        <w:t>.cars</w:t>
      </w:r>
      <w:proofErr w:type="spellEnd"/>
      <w:r w:rsidRPr="006D4274">
        <w:rPr>
          <w:rFonts w:ascii="Courier New" w:hAnsi="Courier New" w:cs="Courier New"/>
          <w:b/>
          <w:bCs/>
        </w:rPr>
        <w:t xml:space="preserve"> = import("6304 Module 4 Assignment Data.xlsx")</w:t>
      </w:r>
    </w:p>
    <w:p w14:paraId="5D3934C8" w14:textId="53F48BCD" w:rsidR="009F7AAD" w:rsidRDefault="009F7AAD" w:rsidP="000B56CD">
      <w:pPr>
        <w:pStyle w:val="ListParagraph"/>
        <w:numPr>
          <w:ilvl w:val="0"/>
          <w:numId w:val="2"/>
        </w:numPr>
      </w:pPr>
      <w:r>
        <w:t>Using the numerical portion of your U number as a random number seed, t</w:t>
      </w:r>
      <w:r w:rsidR="002A51A0">
        <w:t xml:space="preserve">ake a random </w:t>
      </w:r>
      <w:r>
        <w:t xml:space="preserve">sample of </w:t>
      </w:r>
      <w:r w:rsidR="00395A67">
        <w:t>30 cars</w:t>
      </w:r>
      <w:r w:rsidR="000B56CD">
        <w:t xml:space="preserve"> </w:t>
      </w:r>
      <w:r w:rsidR="00EB3010">
        <w:t>using the method presented in clas</w:t>
      </w:r>
      <w:r w:rsidR="000B56CD">
        <w:t xml:space="preserve">s.  This will be </w:t>
      </w:r>
      <w:proofErr w:type="gramStart"/>
      <w:r w:rsidR="000B56CD">
        <w:t xml:space="preserve">the </w:t>
      </w:r>
      <w:r w:rsidR="00B60A5A">
        <w:t>your</w:t>
      </w:r>
      <w:proofErr w:type="gramEnd"/>
      <w:r w:rsidR="00B60A5A">
        <w:t xml:space="preserve"> primary </w:t>
      </w:r>
      <w:r w:rsidR="000B56CD">
        <w:t>data for your assignment.</w:t>
      </w:r>
      <w:r>
        <w:t xml:space="preserve">  </w:t>
      </w:r>
    </w:p>
    <w:p w14:paraId="76AAC973" w14:textId="77777777" w:rsidR="009F7AAD" w:rsidRPr="001D6324" w:rsidRDefault="009F7AAD" w:rsidP="009F7AAD">
      <w:pPr>
        <w:pStyle w:val="ListParagraph"/>
        <w:rPr>
          <w:rFonts w:ascii="Courier New" w:hAnsi="Courier New" w:cs="Courier New"/>
          <w:b/>
          <w:bCs/>
        </w:rPr>
      </w:pPr>
    </w:p>
    <w:p w14:paraId="6F3B6D9A" w14:textId="77777777" w:rsidR="001D6324" w:rsidRPr="001D6324" w:rsidRDefault="001D6324" w:rsidP="001D6324">
      <w:pPr>
        <w:pStyle w:val="ListParagraph"/>
        <w:rPr>
          <w:rFonts w:ascii="Courier New" w:hAnsi="Courier New" w:cs="Courier New"/>
          <w:b/>
          <w:bCs/>
        </w:rPr>
      </w:pPr>
      <w:r w:rsidRPr="001D6324">
        <w:rPr>
          <w:rFonts w:ascii="Courier New" w:hAnsi="Courier New" w:cs="Courier New"/>
          <w:b/>
          <w:bCs/>
        </w:rPr>
        <w:t xml:space="preserve">&gt; </w:t>
      </w:r>
      <w:proofErr w:type="spellStart"/>
      <w:r w:rsidRPr="001D6324">
        <w:rPr>
          <w:rFonts w:ascii="Courier New" w:hAnsi="Courier New" w:cs="Courier New"/>
          <w:b/>
          <w:bCs/>
        </w:rPr>
        <w:t>set.seed</w:t>
      </w:r>
      <w:proofErr w:type="spellEnd"/>
      <w:r w:rsidRPr="001D6324">
        <w:rPr>
          <w:rFonts w:ascii="Courier New" w:hAnsi="Courier New" w:cs="Courier New"/>
          <w:b/>
          <w:bCs/>
        </w:rPr>
        <w:t>(24173877)</w:t>
      </w:r>
    </w:p>
    <w:p w14:paraId="55E89A90" w14:textId="77777777" w:rsidR="001D6324" w:rsidRPr="001D6324" w:rsidRDefault="001D6324" w:rsidP="001D6324">
      <w:pPr>
        <w:pStyle w:val="ListParagraph"/>
        <w:rPr>
          <w:rFonts w:ascii="Courier New" w:hAnsi="Courier New" w:cs="Courier New"/>
          <w:b/>
          <w:bCs/>
        </w:rPr>
      </w:pPr>
      <w:r w:rsidRPr="001D6324">
        <w:rPr>
          <w:rFonts w:ascii="Courier New" w:hAnsi="Courier New" w:cs="Courier New"/>
          <w:b/>
          <w:bCs/>
        </w:rPr>
        <w:t xml:space="preserve">&gt; </w:t>
      </w:r>
      <w:proofErr w:type="spellStart"/>
      <w:proofErr w:type="gramStart"/>
      <w:r w:rsidRPr="001D6324">
        <w:rPr>
          <w:rFonts w:ascii="Courier New" w:hAnsi="Courier New" w:cs="Courier New"/>
          <w:b/>
          <w:bCs/>
        </w:rPr>
        <w:t>my</w:t>
      </w:r>
      <w:proofErr w:type="gramEnd"/>
      <w:r w:rsidRPr="001D6324">
        <w:rPr>
          <w:rFonts w:ascii="Courier New" w:hAnsi="Courier New" w:cs="Courier New"/>
          <w:b/>
          <w:bCs/>
        </w:rPr>
        <w:t>.sample</w:t>
      </w:r>
      <w:proofErr w:type="spellEnd"/>
      <w:r w:rsidRPr="001D6324">
        <w:rPr>
          <w:rFonts w:ascii="Courier New" w:hAnsi="Courier New" w:cs="Courier New"/>
          <w:b/>
          <w:bCs/>
        </w:rPr>
        <w:t>=</w:t>
      </w:r>
      <w:proofErr w:type="spellStart"/>
      <w:r w:rsidRPr="001D6324">
        <w:rPr>
          <w:rFonts w:ascii="Courier New" w:hAnsi="Courier New" w:cs="Courier New"/>
          <w:b/>
          <w:bCs/>
        </w:rPr>
        <w:t>my.cars</w:t>
      </w:r>
      <w:proofErr w:type="spellEnd"/>
      <w:r w:rsidRPr="001D6324">
        <w:rPr>
          <w:rFonts w:ascii="Courier New" w:hAnsi="Courier New" w:cs="Courier New"/>
          <w:b/>
          <w:bCs/>
        </w:rPr>
        <w:t>[sample(1:nrow(</w:t>
      </w:r>
      <w:proofErr w:type="spellStart"/>
      <w:r w:rsidRPr="001D6324">
        <w:rPr>
          <w:rFonts w:ascii="Courier New" w:hAnsi="Courier New" w:cs="Courier New"/>
          <w:b/>
          <w:bCs/>
        </w:rPr>
        <w:t>my.cars</w:t>
      </w:r>
      <w:proofErr w:type="spellEnd"/>
      <w:r w:rsidRPr="001D6324">
        <w:rPr>
          <w:rFonts w:ascii="Courier New" w:hAnsi="Courier New" w:cs="Courier New"/>
          <w:b/>
          <w:bCs/>
        </w:rPr>
        <w:t>),30),]</w:t>
      </w:r>
    </w:p>
    <w:p w14:paraId="233EB0F1" w14:textId="77777777" w:rsidR="001D6324" w:rsidRDefault="001D6324" w:rsidP="009F7AAD">
      <w:pPr>
        <w:pStyle w:val="ListParagraph"/>
      </w:pPr>
    </w:p>
    <w:p w14:paraId="10623648" w14:textId="77777777" w:rsidR="001D6324" w:rsidRDefault="001D6324" w:rsidP="009F7AAD">
      <w:pPr>
        <w:pStyle w:val="ListParagraph"/>
      </w:pPr>
    </w:p>
    <w:p w14:paraId="10FF3718" w14:textId="77777777" w:rsidR="005E1B69" w:rsidRDefault="005E1B69" w:rsidP="005E1B69">
      <w:pPr>
        <w:rPr>
          <w:b/>
        </w:rPr>
      </w:pPr>
      <w:r w:rsidRPr="005E1B69">
        <w:rPr>
          <w:b/>
        </w:rPr>
        <w:t>Analysis</w:t>
      </w:r>
    </w:p>
    <w:p w14:paraId="295C4E3C" w14:textId="77777777" w:rsidR="00B60A5A" w:rsidRDefault="005E1B69" w:rsidP="00B60A5A">
      <w:r>
        <w:t xml:space="preserve">Using </w:t>
      </w:r>
      <w:r w:rsidR="00B60A5A">
        <w:t>your primary data frame:</w:t>
      </w:r>
    </w:p>
    <w:p w14:paraId="27312741" w14:textId="35DF3749" w:rsidR="00BA366C" w:rsidRDefault="00B60A5A" w:rsidP="00B60A5A">
      <w:pPr>
        <w:pStyle w:val="ListParagraph"/>
        <w:numPr>
          <w:ilvl w:val="0"/>
          <w:numId w:val="5"/>
        </w:numPr>
      </w:pPr>
      <w:r>
        <w:t xml:space="preserve">Show the results of the </w:t>
      </w:r>
      <w:r w:rsidR="00BA366C">
        <w:t>str() command.</w:t>
      </w:r>
    </w:p>
    <w:p w14:paraId="05884BA0" w14:textId="26A93017" w:rsidR="00937AEB" w:rsidRPr="003058CA" w:rsidRDefault="003058CA" w:rsidP="00937AEB">
      <w:pPr>
        <w:pStyle w:val="ListParagraph"/>
        <w:rPr>
          <w:rFonts w:ascii="Courier New" w:hAnsi="Courier New" w:cs="Courier New"/>
          <w:b/>
          <w:bCs/>
        </w:rPr>
      </w:pPr>
      <w:r w:rsidRPr="003058CA">
        <w:rPr>
          <w:rFonts w:ascii="Courier New" w:hAnsi="Courier New" w:cs="Courier New"/>
          <w:b/>
          <w:bCs/>
        </w:rPr>
        <w:t>&gt;</w:t>
      </w:r>
      <w:r w:rsidRPr="003058CA">
        <w:rPr>
          <w:rFonts w:ascii="Courier New" w:hAnsi="Courier New" w:cs="Courier New"/>
          <w:b/>
          <w:bCs/>
        </w:rPr>
        <w:t>attach(</w:t>
      </w:r>
      <w:proofErr w:type="spellStart"/>
      <w:proofErr w:type="gramStart"/>
      <w:r w:rsidRPr="003058CA">
        <w:rPr>
          <w:rFonts w:ascii="Courier New" w:hAnsi="Courier New" w:cs="Courier New"/>
          <w:b/>
          <w:bCs/>
        </w:rPr>
        <w:t>my</w:t>
      </w:r>
      <w:proofErr w:type="gramEnd"/>
      <w:r w:rsidRPr="003058CA">
        <w:rPr>
          <w:rFonts w:ascii="Courier New" w:hAnsi="Courier New" w:cs="Courier New"/>
          <w:b/>
          <w:bCs/>
        </w:rPr>
        <w:t>.sample</w:t>
      </w:r>
      <w:proofErr w:type="spellEnd"/>
      <w:r w:rsidRPr="003058CA">
        <w:rPr>
          <w:rFonts w:ascii="Courier New" w:hAnsi="Courier New" w:cs="Courier New"/>
          <w:b/>
          <w:bCs/>
        </w:rPr>
        <w:t>)</w:t>
      </w:r>
    </w:p>
    <w:p w14:paraId="0A58FCD5" w14:textId="77777777" w:rsidR="00937AEB" w:rsidRPr="00937AEB" w:rsidRDefault="00937AEB" w:rsidP="00937AEB">
      <w:pPr>
        <w:pStyle w:val="ListParagraph"/>
        <w:rPr>
          <w:rFonts w:ascii="Courier New" w:hAnsi="Courier New" w:cs="Courier New"/>
          <w:b/>
          <w:bCs/>
        </w:rPr>
      </w:pPr>
      <w:r w:rsidRPr="00937AEB">
        <w:rPr>
          <w:rFonts w:ascii="Courier New" w:hAnsi="Courier New" w:cs="Courier New"/>
          <w:b/>
          <w:bCs/>
        </w:rPr>
        <w:t>&gt; str(</w:t>
      </w:r>
      <w:proofErr w:type="spellStart"/>
      <w:proofErr w:type="gramStart"/>
      <w:r w:rsidRPr="00937AEB">
        <w:rPr>
          <w:rFonts w:ascii="Courier New" w:hAnsi="Courier New" w:cs="Courier New"/>
          <w:b/>
          <w:bCs/>
        </w:rPr>
        <w:t>my</w:t>
      </w:r>
      <w:proofErr w:type="gramEnd"/>
      <w:r w:rsidRPr="00937AEB">
        <w:rPr>
          <w:rFonts w:ascii="Courier New" w:hAnsi="Courier New" w:cs="Courier New"/>
          <w:b/>
          <w:bCs/>
        </w:rPr>
        <w:t>.sample</w:t>
      </w:r>
      <w:proofErr w:type="spellEnd"/>
      <w:r w:rsidRPr="00937AEB">
        <w:rPr>
          <w:rFonts w:ascii="Courier New" w:hAnsi="Courier New" w:cs="Courier New"/>
          <w:b/>
          <w:bCs/>
        </w:rPr>
        <w:t>)</w:t>
      </w:r>
    </w:p>
    <w:p w14:paraId="12E82922" w14:textId="77777777" w:rsidR="00937AEB" w:rsidRPr="00937AEB" w:rsidRDefault="00937AEB" w:rsidP="00937AEB">
      <w:pPr>
        <w:pStyle w:val="ListParagraph"/>
        <w:rPr>
          <w:rFonts w:ascii="Courier New" w:hAnsi="Courier New" w:cs="Courier New"/>
          <w:b/>
          <w:bCs/>
        </w:rPr>
      </w:pPr>
      <w:r w:rsidRPr="00937AEB">
        <w:rPr>
          <w:rFonts w:ascii="Courier New" w:hAnsi="Courier New" w:cs="Courier New"/>
          <w:b/>
          <w:bCs/>
        </w:rPr>
        <w:t>'</w:t>
      </w:r>
      <w:proofErr w:type="spellStart"/>
      <w:proofErr w:type="gramStart"/>
      <w:r w:rsidRPr="00937AEB">
        <w:rPr>
          <w:rFonts w:ascii="Courier New" w:hAnsi="Courier New" w:cs="Courier New"/>
          <w:b/>
          <w:bCs/>
        </w:rPr>
        <w:t>data</w:t>
      </w:r>
      <w:proofErr w:type="gramEnd"/>
      <w:r w:rsidRPr="00937AEB">
        <w:rPr>
          <w:rFonts w:ascii="Courier New" w:hAnsi="Courier New" w:cs="Courier New"/>
          <w:b/>
          <w:bCs/>
        </w:rPr>
        <w:t>.frame</w:t>
      </w:r>
      <w:proofErr w:type="spellEnd"/>
      <w:r w:rsidRPr="00937AEB">
        <w:rPr>
          <w:rFonts w:ascii="Courier New" w:hAnsi="Courier New" w:cs="Courier New"/>
          <w:b/>
          <w:bCs/>
        </w:rPr>
        <w:t>':</w:t>
      </w:r>
      <w:r w:rsidRPr="00937AEB">
        <w:rPr>
          <w:rFonts w:ascii="Courier New" w:hAnsi="Courier New" w:cs="Courier New"/>
          <w:b/>
          <w:bCs/>
        </w:rPr>
        <w:tab/>
        <w:t>30 obs. of  4 variables:</w:t>
      </w:r>
    </w:p>
    <w:p w14:paraId="6F7EC834" w14:textId="77777777" w:rsidR="00937AEB" w:rsidRPr="00937AEB" w:rsidRDefault="00937AEB" w:rsidP="00937AEB">
      <w:pPr>
        <w:pStyle w:val="ListParagraph"/>
        <w:rPr>
          <w:rFonts w:ascii="Courier New" w:hAnsi="Courier New" w:cs="Courier New"/>
          <w:b/>
          <w:bCs/>
        </w:rPr>
      </w:pPr>
      <w:r w:rsidRPr="00937AEB">
        <w:rPr>
          <w:rFonts w:ascii="Courier New" w:hAnsi="Courier New" w:cs="Courier New"/>
          <w:b/>
          <w:bCs/>
        </w:rPr>
        <w:t xml:space="preserve"> $ price  : num  16699 13420 11177 26995 5983 ...</w:t>
      </w:r>
    </w:p>
    <w:p w14:paraId="6DD35E56" w14:textId="77777777" w:rsidR="00937AEB" w:rsidRPr="00937AEB" w:rsidRDefault="00937AEB" w:rsidP="00937AEB">
      <w:pPr>
        <w:pStyle w:val="ListParagraph"/>
        <w:rPr>
          <w:rFonts w:ascii="Courier New" w:hAnsi="Courier New" w:cs="Courier New"/>
          <w:b/>
          <w:bCs/>
        </w:rPr>
      </w:pPr>
      <w:r w:rsidRPr="00937AEB">
        <w:rPr>
          <w:rFonts w:ascii="Courier New" w:hAnsi="Courier New" w:cs="Courier New"/>
          <w:b/>
          <w:bCs/>
        </w:rPr>
        <w:t xml:space="preserve"> $ mileage: num  66296 5783 34758 403 74398 ...</w:t>
      </w:r>
    </w:p>
    <w:p w14:paraId="60D6F55D" w14:textId="77777777" w:rsidR="00937AEB" w:rsidRPr="00937AEB" w:rsidRDefault="00937AEB" w:rsidP="00937AEB">
      <w:pPr>
        <w:pStyle w:val="ListParagraph"/>
        <w:rPr>
          <w:rFonts w:ascii="Courier New" w:hAnsi="Courier New" w:cs="Courier New"/>
          <w:b/>
          <w:bCs/>
        </w:rPr>
      </w:pPr>
      <w:r w:rsidRPr="00937AEB">
        <w:rPr>
          <w:rFonts w:ascii="Courier New" w:hAnsi="Courier New" w:cs="Courier New"/>
          <w:b/>
          <w:bCs/>
        </w:rPr>
        <w:t xml:space="preserve"> $ age    : num  6 1 2 0 9 2 6 18 6 3 ...</w:t>
      </w:r>
    </w:p>
    <w:p w14:paraId="318FCED2" w14:textId="77777777" w:rsidR="00937AEB" w:rsidRPr="00937AEB" w:rsidRDefault="00937AEB" w:rsidP="00937AEB">
      <w:pPr>
        <w:pStyle w:val="ListParagraph"/>
        <w:rPr>
          <w:rFonts w:ascii="Courier New" w:hAnsi="Courier New" w:cs="Courier New"/>
          <w:b/>
          <w:bCs/>
        </w:rPr>
      </w:pPr>
      <w:r w:rsidRPr="00937AEB">
        <w:rPr>
          <w:rFonts w:ascii="Courier New" w:hAnsi="Courier New" w:cs="Courier New"/>
          <w:b/>
          <w:bCs/>
        </w:rPr>
        <w:t xml:space="preserve"> $ make   : chr  "Lexus" "Nissan" "Nissan" "Honda" ...</w:t>
      </w:r>
    </w:p>
    <w:p w14:paraId="538138E5" w14:textId="77777777" w:rsidR="00937AEB" w:rsidRDefault="00937AEB" w:rsidP="00937AEB">
      <w:pPr>
        <w:pStyle w:val="ListParagraph"/>
      </w:pPr>
    </w:p>
    <w:p w14:paraId="3C3CC61C" w14:textId="77777777" w:rsidR="00937AEB" w:rsidRDefault="00937AEB" w:rsidP="00937AEB">
      <w:pPr>
        <w:pStyle w:val="ListParagraph"/>
      </w:pPr>
    </w:p>
    <w:p w14:paraId="3A53680B" w14:textId="77777777" w:rsidR="00B60A5A" w:rsidRDefault="00B60A5A" w:rsidP="005E1B69">
      <w:pPr>
        <w:pStyle w:val="ListParagraph"/>
        <w:numPr>
          <w:ilvl w:val="0"/>
          <w:numId w:val="5"/>
        </w:numPr>
      </w:pPr>
      <w:r>
        <w:t>Conduct a simple regression using the price variable as the dependent variable and mileage as the independent variable.</w:t>
      </w:r>
    </w:p>
    <w:p w14:paraId="588D7CF3" w14:textId="77777777" w:rsidR="009E32EE" w:rsidRPr="00D36ED8" w:rsidRDefault="009E32EE" w:rsidP="009E32EE">
      <w:pPr>
        <w:pStyle w:val="ListParagraph"/>
        <w:rPr>
          <w:rFonts w:ascii="Courier New" w:hAnsi="Courier New" w:cs="Courier New"/>
          <w:b/>
          <w:bCs/>
        </w:rPr>
      </w:pPr>
    </w:p>
    <w:p w14:paraId="48FD70DB" w14:textId="714BA204" w:rsidR="00D36ED8" w:rsidRDefault="00BE15C8" w:rsidP="009E32EE">
      <w:pPr>
        <w:pStyle w:val="ListParagraph"/>
        <w:rPr>
          <w:rFonts w:ascii="Courier New" w:hAnsi="Courier New" w:cs="Courier New"/>
          <w:b/>
          <w:bCs/>
        </w:rPr>
      </w:pPr>
      <w:proofErr w:type="spellStart"/>
      <w:proofErr w:type="gramStart"/>
      <w:r w:rsidRPr="00BE15C8">
        <w:rPr>
          <w:rFonts w:ascii="Courier New" w:hAnsi="Courier New" w:cs="Courier New"/>
          <w:b/>
          <w:bCs/>
        </w:rPr>
        <w:t>my</w:t>
      </w:r>
      <w:proofErr w:type="gramEnd"/>
      <w:r w:rsidRPr="00BE15C8">
        <w:rPr>
          <w:rFonts w:ascii="Courier New" w:hAnsi="Courier New" w:cs="Courier New"/>
          <w:b/>
          <w:bCs/>
        </w:rPr>
        <w:t>.simpleLR</w:t>
      </w:r>
      <w:proofErr w:type="spellEnd"/>
      <w:r w:rsidRPr="00BE15C8">
        <w:rPr>
          <w:rFonts w:ascii="Courier New" w:hAnsi="Courier New" w:cs="Courier New"/>
          <w:b/>
          <w:bCs/>
        </w:rPr>
        <w:t xml:space="preserve"> = </w:t>
      </w:r>
      <w:proofErr w:type="spellStart"/>
      <w:r w:rsidRPr="00BE15C8">
        <w:rPr>
          <w:rFonts w:ascii="Courier New" w:hAnsi="Courier New" w:cs="Courier New"/>
          <w:b/>
          <w:bCs/>
        </w:rPr>
        <w:t>lm</w:t>
      </w:r>
      <w:proofErr w:type="spellEnd"/>
      <w:r w:rsidRPr="00BE15C8">
        <w:rPr>
          <w:rFonts w:ascii="Courier New" w:hAnsi="Courier New" w:cs="Courier New"/>
          <w:b/>
          <w:bCs/>
        </w:rPr>
        <w:t>(price ~ mileage , data=</w:t>
      </w:r>
      <w:proofErr w:type="spellStart"/>
      <w:r w:rsidRPr="00BE15C8">
        <w:rPr>
          <w:rFonts w:ascii="Courier New" w:hAnsi="Courier New" w:cs="Courier New"/>
          <w:b/>
          <w:bCs/>
        </w:rPr>
        <w:t>my.sample</w:t>
      </w:r>
      <w:proofErr w:type="spellEnd"/>
      <w:r w:rsidRPr="00BE15C8">
        <w:rPr>
          <w:rFonts w:ascii="Courier New" w:hAnsi="Courier New" w:cs="Courier New"/>
          <w:b/>
          <w:bCs/>
        </w:rPr>
        <w:t>)</w:t>
      </w:r>
    </w:p>
    <w:p w14:paraId="1B309825" w14:textId="77777777" w:rsidR="00BE15C8" w:rsidRDefault="00BE15C8" w:rsidP="009E32EE">
      <w:pPr>
        <w:pStyle w:val="ListParagraph"/>
      </w:pPr>
    </w:p>
    <w:p w14:paraId="23BBA7A1" w14:textId="728D1F14" w:rsidR="00762B7D" w:rsidRDefault="00B60A5A" w:rsidP="005E1B69">
      <w:pPr>
        <w:pStyle w:val="ListParagraph"/>
        <w:numPr>
          <w:ilvl w:val="0"/>
          <w:numId w:val="5"/>
        </w:numPr>
      </w:pPr>
      <w:r>
        <w:t>Building on your results in Part 2 give clear written interpretations of your model’s beta coefficients and associated p values.  Make certain your beta coefficient interpretations are in terms of the case provided.</w:t>
      </w:r>
    </w:p>
    <w:p w14:paraId="097FE587" w14:textId="77777777" w:rsidR="001D6D90" w:rsidRDefault="001D6D90" w:rsidP="001D6D90">
      <w:pPr>
        <w:pStyle w:val="ListParagraph"/>
      </w:pPr>
    </w:p>
    <w:p w14:paraId="5BADA208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>&gt; summary(</w:t>
      </w:r>
      <w:proofErr w:type="spellStart"/>
      <w:proofErr w:type="gramStart"/>
      <w:r w:rsidRPr="00636675">
        <w:rPr>
          <w:rFonts w:ascii="Courier New" w:hAnsi="Courier New" w:cs="Courier New"/>
          <w:b/>
          <w:bCs/>
        </w:rPr>
        <w:t>my</w:t>
      </w:r>
      <w:proofErr w:type="gramEnd"/>
      <w:r w:rsidRPr="00636675">
        <w:rPr>
          <w:rFonts w:ascii="Courier New" w:hAnsi="Courier New" w:cs="Courier New"/>
          <w:b/>
          <w:bCs/>
        </w:rPr>
        <w:t>.simpleLR</w:t>
      </w:r>
      <w:proofErr w:type="spellEnd"/>
      <w:r w:rsidRPr="00636675">
        <w:rPr>
          <w:rFonts w:ascii="Courier New" w:hAnsi="Courier New" w:cs="Courier New"/>
          <w:b/>
          <w:bCs/>
        </w:rPr>
        <w:t>)</w:t>
      </w:r>
    </w:p>
    <w:p w14:paraId="2F2DE2C7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</w:p>
    <w:p w14:paraId="0E61A5EB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>Call:</w:t>
      </w:r>
    </w:p>
    <w:p w14:paraId="5326CFA2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proofErr w:type="spellStart"/>
      <w:r w:rsidRPr="00636675">
        <w:rPr>
          <w:rFonts w:ascii="Courier New" w:hAnsi="Courier New" w:cs="Courier New"/>
          <w:b/>
          <w:bCs/>
        </w:rPr>
        <w:t>lm</w:t>
      </w:r>
      <w:proofErr w:type="spellEnd"/>
      <w:r w:rsidRPr="00636675">
        <w:rPr>
          <w:rFonts w:ascii="Courier New" w:hAnsi="Courier New" w:cs="Courier New"/>
          <w:b/>
          <w:bCs/>
        </w:rPr>
        <w:t xml:space="preserve">(formula = </w:t>
      </w:r>
      <w:proofErr w:type="spellStart"/>
      <w:proofErr w:type="gramStart"/>
      <w:r w:rsidRPr="00636675">
        <w:rPr>
          <w:rFonts w:ascii="Courier New" w:hAnsi="Courier New" w:cs="Courier New"/>
          <w:b/>
          <w:bCs/>
        </w:rPr>
        <w:t>my</w:t>
      </w:r>
      <w:proofErr w:type="gramEnd"/>
      <w:r w:rsidRPr="00636675">
        <w:rPr>
          <w:rFonts w:ascii="Courier New" w:hAnsi="Courier New" w:cs="Courier New"/>
          <w:b/>
          <w:bCs/>
        </w:rPr>
        <w:t>.sample$price</w:t>
      </w:r>
      <w:proofErr w:type="spellEnd"/>
      <w:r w:rsidRPr="00636675">
        <w:rPr>
          <w:rFonts w:ascii="Courier New" w:hAnsi="Courier New" w:cs="Courier New"/>
          <w:b/>
          <w:bCs/>
        </w:rPr>
        <w:t xml:space="preserve"> ~ </w:t>
      </w:r>
      <w:proofErr w:type="spellStart"/>
      <w:r w:rsidRPr="00636675">
        <w:rPr>
          <w:rFonts w:ascii="Courier New" w:hAnsi="Courier New" w:cs="Courier New"/>
          <w:b/>
          <w:bCs/>
        </w:rPr>
        <w:t>my.sample$mileage</w:t>
      </w:r>
      <w:proofErr w:type="spellEnd"/>
      <w:r w:rsidRPr="00636675">
        <w:rPr>
          <w:rFonts w:ascii="Courier New" w:hAnsi="Courier New" w:cs="Courier New"/>
          <w:b/>
          <w:bCs/>
        </w:rPr>
        <w:t xml:space="preserve">, data = </w:t>
      </w:r>
      <w:proofErr w:type="spellStart"/>
      <w:r w:rsidRPr="00636675">
        <w:rPr>
          <w:rFonts w:ascii="Courier New" w:hAnsi="Courier New" w:cs="Courier New"/>
          <w:b/>
          <w:bCs/>
        </w:rPr>
        <w:t>my.sample</w:t>
      </w:r>
      <w:proofErr w:type="spellEnd"/>
      <w:r w:rsidRPr="00636675">
        <w:rPr>
          <w:rFonts w:ascii="Courier New" w:hAnsi="Courier New" w:cs="Courier New"/>
          <w:b/>
          <w:bCs/>
        </w:rPr>
        <w:t>)</w:t>
      </w:r>
    </w:p>
    <w:p w14:paraId="12F85A96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</w:p>
    <w:p w14:paraId="5CB7F313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>Residuals:</w:t>
      </w:r>
    </w:p>
    <w:p w14:paraId="17F4FDCA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 xml:space="preserve">   Min     1Q Median     3Q    Max </w:t>
      </w:r>
    </w:p>
    <w:p w14:paraId="2CB8F8B7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 xml:space="preserve">-10006  -2111  -1030   1978  12107 </w:t>
      </w:r>
    </w:p>
    <w:p w14:paraId="4F2A3F26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</w:p>
    <w:p w14:paraId="22C57743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>Coefficients:</w:t>
      </w:r>
    </w:p>
    <w:p w14:paraId="0C7D12BF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 xml:space="preserve">                    Estimate Std. Error t value </w:t>
      </w:r>
      <w:proofErr w:type="spellStart"/>
      <w:r w:rsidRPr="00636675">
        <w:rPr>
          <w:rFonts w:ascii="Courier New" w:hAnsi="Courier New" w:cs="Courier New"/>
          <w:b/>
          <w:bCs/>
        </w:rPr>
        <w:t>Pr</w:t>
      </w:r>
      <w:proofErr w:type="spellEnd"/>
      <w:r w:rsidRPr="00636675">
        <w:rPr>
          <w:rFonts w:ascii="Courier New" w:hAnsi="Courier New" w:cs="Courier New"/>
          <w:b/>
          <w:bCs/>
        </w:rPr>
        <w:t xml:space="preserve">(&gt;|t|)    </w:t>
      </w:r>
    </w:p>
    <w:p w14:paraId="3544CEDA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>(Intercept)        1.491e+04  1.168e+03  12.763 3.43e-13 ***</w:t>
      </w:r>
    </w:p>
    <w:p w14:paraId="2BC05424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proofErr w:type="spellStart"/>
      <w:proofErr w:type="gramStart"/>
      <w:r w:rsidRPr="00636675">
        <w:rPr>
          <w:rFonts w:ascii="Courier New" w:hAnsi="Courier New" w:cs="Courier New"/>
          <w:b/>
          <w:bCs/>
        </w:rPr>
        <w:t>my</w:t>
      </w:r>
      <w:proofErr w:type="gramEnd"/>
      <w:r w:rsidRPr="00636675">
        <w:rPr>
          <w:rFonts w:ascii="Courier New" w:hAnsi="Courier New" w:cs="Courier New"/>
          <w:b/>
          <w:bCs/>
        </w:rPr>
        <w:t>.sample$mileage</w:t>
      </w:r>
      <w:proofErr w:type="spellEnd"/>
      <w:r w:rsidRPr="00636675">
        <w:rPr>
          <w:rFonts w:ascii="Courier New" w:hAnsi="Courier New" w:cs="Courier New"/>
          <w:b/>
          <w:bCs/>
        </w:rPr>
        <w:t xml:space="preserve"> -6.420e-02  1.332e-02  -4.821 4.52e-05 ***</w:t>
      </w:r>
    </w:p>
    <w:p w14:paraId="0C68C5D8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>---</w:t>
      </w:r>
    </w:p>
    <w:p w14:paraId="2A7A9E00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proofErr w:type="spellStart"/>
      <w:r w:rsidRPr="00636675">
        <w:rPr>
          <w:rFonts w:ascii="Courier New" w:hAnsi="Courier New" w:cs="Courier New"/>
          <w:b/>
          <w:bCs/>
        </w:rPr>
        <w:t>Signif</w:t>
      </w:r>
      <w:proofErr w:type="spellEnd"/>
      <w:r w:rsidRPr="00636675">
        <w:rPr>
          <w:rFonts w:ascii="Courier New" w:hAnsi="Courier New" w:cs="Courier New"/>
          <w:b/>
          <w:bCs/>
        </w:rPr>
        <w:t>. codes:  0 ‘***’ 0.001 ‘**’ 0.01 ‘*’ 0.05 ‘.’ 0.1 ‘ ’ 1</w:t>
      </w:r>
    </w:p>
    <w:p w14:paraId="3D0C381F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</w:p>
    <w:p w14:paraId="18D1DA1A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>Residual standard error: 4144 on 28 degrees of freedom</w:t>
      </w:r>
    </w:p>
    <w:p w14:paraId="45A8CCF2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>Multiple R-squared:  0.4536,</w:t>
      </w:r>
      <w:r w:rsidRPr="00636675">
        <w:rPr>
          <w:rFonts w:ascii="Courier New" w:hAnsi="Courier New" w:cs="Courier New"/>
          <w:b/>
          <w:bCs/>
        </w:rPr>
        <w:tab/>
        <w:t xml:space="preserve">Adjusted R-squared:  0.4341 </w:t>
      </w:r>
    </w:p>
    <w:p w14:paraId="77CB2DE9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>F-statistic: 23.25 on 1 and 28 DF,  p-value: 4.52e-05</w:t>
      </w:r>
    </w:p>
    <w:p w14:paraId="48AD4738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</w:p>
    <w:p w14:paraId="3A9207AF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 xml:space="preserve">&gt; </w:t>
      </w:r>
      <w:proofErr w:type="spellStart"/>
      <w:r w:rsidRPr="00636675">
        <w:rPr>
          <w:rFonts w:ascii="Courier New" w:hAnsi="Courier New" w:cs="Courier New"/>
          <w:b/>
          <w:bCs/>
        </w:rPr>
        <w:t>confint</w:t>
      </w:r>
      <w:proofErr w:type="spellEnd"/>
      <w:r w:rsidRPr="00636675">
        <w:rPr>
          <w:rFonts w:ascii="Courier New" w:hAnsi="Courier New" w:cs="Courier New"/>
          <w:b/>
          <w:bCs/>
        </w:rPr>
        <w:t>(</w:t>
      </w:r>
      <w:proofErr w:type="spellStart"/>
      <w:proofErr w:type="gramStart"/>
      <w:r w:rsidRPr="00636675">
        <w:rPr>
          <w:rFonts w:ascii="Courier New" w:hAnsi="Courier New" w:cs="Courier New"/>
          <w:b/>
          <w:bCs/>
        </w:rPr>
        <w:t>my</w:t>
      </w:r>
      <w:proofErr w:type="gramEnd"/>
      <w:r w:rsidRPr="00636675">
        <w:rPr>
          <w:rFonts w:ascii="Courier New" w:hAnsi="Courier New" w:cs="Courier New"/>
          <w:b/>
          <w:bCs/>
        </w:rPr>
        <w:t>.simpleLR</w:t>
      </w:r>
      <w:proofErr w:type="spellEnd"/>
      <w:r w:rsidRPr="00636675">
        <w:rPr>
          <w:rFonts w:ascii="Courier New" w:hAnsi="Courier New" w:cs="Courier New"/>
          <w:b/>
          <w:bCs/>
        </w:rPr>
        <w:t>)</w:t>
      </w:r>
    </w:p>
    <w:p w14:paraId="0F3DA456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 xml:space="preserve">                          2.5 %        97.5 %</w:t>
      </w:r>
    </w:p>
    <w:p w14:paraId="4AD62FF6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r w:rsidRPr="00636675">
        <w:rPr>
          <w:rFonts w:ascii="Courier New" w:hAnsi="Courier New" w:cs="Courier New"/>
          <w:b/>
          <w:bCs/>
        </w:rPr>
        <w:t>(Intercept)        1.252016e+04  1.730714e+04</w:t>
      </w:r>
    </w:p>
    <w:p w14:paraId="15FADD77" w14:textId="77777777" w:rsidR="00636675" w:rsidRPr="00636675" w:rsidRDefault="00636675" w:rsidP="00636675">
      <w:pPr>
        <w:pStyle w:val="ListParagraph"/>
        <w:rPr>
          <w:rFonts w:ascii="Courier New" w:hAnsi="Courier New" w:cs="Courier New"/>
          <w:b/>
          <w:bCs/>
        </w:rPr>
      </w:pPr>
      <w:proofErr w:type="spellStart"/>
      <w:proofErr w:type="gramStart"/>
      <w:r w:rsidRPr="00636675">
        <w:rPr>
          <w:rFonts w:ascii="Courier New" w:hAnsi="Courier New" w:cs="Courier New"/>
          <w:b/>
          <w:bCs/>
        </w:rPr>
        <w:t>my</w:t>
      </w:r>
      <w:proofErr w:type="gramEnd"/>
      <w:r w:rsidRPr="00636675">
        <w:rPr>
          <w:rFonts w:ascii="Courier New" w:hAnsi="Courier New" w:cs="Courier New"/>
          <w:b/>
          <w:bCs/>
        </w:rPr>
        <w:t>.sample$mileage</w:t>
      </w:r>
      <w:proofErr w:type="spellEnd"/>
      <w:r w:rsidRPr="00636675">
        <w:rPr>
          <w:rFonts w:ascii="Courier New" w:hAnsi="Courier New" w:cs="Courier New"/>
          <w:b/>
          <w:bCs/>
        </w:rPr>
        <w:t xml:space="preserve"> -9.147933e-02 -3.692505e-02</w:t>
      </w:r>
    </w:p>
    <w:p w14:paraId="4F76DABF" w14:textId="77777777" w:rsidR="00AE0D0F" w:rsidRDefault="00AE0D0F" w:rsidP="001D6D90">
      <w:pPr>
        <w:pStyle w:val="ListParagraph"/>
      </w:pPr>
    </w:p>
    <w:p w14:paraId="1593A6BE" w14:textId="77777777" w:rsidR="001D6D90" w:rsidRPr="004E33ED" w:rsidRDefault="001D6D90" w:rsidP="001D6D90">
      <w:pPr>
        <w:pStyle w:val="ListParagraph"/>
      </w:pPr>
    </w:p>
    <w:p w14:paraId="5F15A58B" w14:textId="4309541B" w:rsidR="004E33ED" w:rsidRDefault="004E33ED" w:rsidP="001D6D90">
      <w:pPr>
        <w:pStyle w:val="ListParagraph"/>
        <w:rPr>
          <w:rFonts w:cstheme="minorHAnsi"/>
        </w:rPr>
      </w:pPr>
      <w:r w:rsidRPr="004E33ED">
        <w:rPr>
          <w:rFonts w:cstheme="minorHAnsi"/>
          <w:highlight w:val="yellow"/>
        </w:rPr>
        <w:t>Since there is a negative slope (</w:t>
      </w:r>
      <w:r w:rsidRPr="00636675">
        <w:rPr>
          <w:rFonts w:cstheme="minorHAnsi"/>
          <w:highlight w:val="yellow"/>
        </w:rPr>
        <w:t>-6.420e-02</w:t>
      </w:r>
      <w:r w:rsidRPr="004E33ED">
        <w:rPr>
          <w:rFonts w:cstheme="minorHAnsi"/>
          <w:highlight w:val="yellow"/>
        </w:rPr>
        <w:t>), it means that for each mile driven , the car price is expected to decrease by $0.06420</w:t>
      </w:r>
      <w:r>
        <w:rPr>
          <w:rFonts w:cstheme="minorHAnsi"/>
        </w:rPr>
        <w:t>.</w:t>
      </w:r>
    </w:p>
    <w:p w14:paraId="3FC5904B" w14:textId="77777777" w:rsidR="004A0627" w:rsidRDefault="004A0627" w:rsidP="001D6D90">
      <w:pPr>
        <w:pStyle w:val="ListParagraph"/>
        <w:rPr>
          <w:rFonts w:cstheme="minorHAnsi"/>
        </w:rPr>
      </w:pPr>
    </w:p>
    <w:p w14:paraId="63B6E804" w14:textId="1DA8A797" w:rsidR="004A0627" w:rsidRPr="00A1196E" w:rsidRDefault="004A0627" w:rsidP="001D6D90">
      <w:pPr>
        <w:pStyle w:val="ListParagraph"/>
        <w:rPr>
          <w:rFonts w:cstheme="minorHAnsi"/>
          <w:b/>
          <w:bCs/>
          <w:highlight w:val="yellow"/>
        </w:rPr>
      </w:pPr>
      <w:r w:rsidRPr="00A1196E">
        <w:rPr>
          <w:rFonts w:cstheme="minorHAnsi"/>
          <w:b/>
          <w:bCs/>
          <w:highlight w:val="yellow"/>
        </w:rPr>
        <w:t>Beta coefficient and p-values:</w:t>
      </w:r>
    </w:p>
    <w:p w14:paraId="2B8299F9" w14:textId="2181413F" w:rsidR="00843D44" w:rsidRPr="00A1196E" w:rsidRDefault="00843D44" w:rsidP="001D6D90">
      <w:pPr>
        <w:pStyle w:val="ListParagraph"/>
        <w:rPr>
          <w:rFonts w:cstheme="minorHAnsi"/>
          <w:highlight w:val="yellow"/>
        </w:rPr>
      </w:pPr>
      <w:r w:rsidRPr="00A1196E">
        <w:rPr>
          <w:rFonts w:cstheme="minorHAnsi"/>
          <w:b/>
          <w:bCs/>
          <w:highlight w:val="yellow"/>
        </w:rPr>
        <w:t xml:space="preserve">Intercept: </w:t>
      </w:r>
      <w:r w:rsidR="00855EBB" w:rsidRPr="00A1196E">
        <w:rPr>
          <w:rFonts w:cstheme="minorHAnsi"/>
          <w:highlight w:val="yellow"/>
        </w:rPr>
        <w:t>Since the p-value is extremely low (</w:t>
      </w:r>
      <w:r w:rsidR="00855EBB" w:rsidRPr="00636675">
        <w:rPr>
          <w:rFonts w:cstheme="minorHAnsi"/>
          <w:b/>
          <w:bCs/>
          <w:highlight w:val="yellow"/>
        </w:rPr>
        <w:t>3.43e-13</w:t>
      </w:r>
      <w:r w:rsidR="00855EBB" w:rsidRPr="00A1196E">
        <w:rPr>
          <w:rFonts w:cstheme="minorHAnsi"/>
          <w:highlight w:val="yellow"/>
        </w:rPr>
        <w:t>)</w:t>
      </w:r>
      <w:r w:rsidR="00BC66D8" w:rsidRPr="00A1196E">
        <w:rPr>
          <w:rFonts w:cstheme="minorHAnsi"/>
          <w:highlight w:val="yellow"/>
        </w:rPr>
        <w:t xml:space="preserve">, we reject the null hypothesis (intercept of true regression model is 0) and we have </w:t>
      </w:r>
      <w:r w:rsidR="001545EE" w:rsidRPr="00A1196E">
        <w:rPr>
          <w:rFonts w:cstheme="minorHAnsi"/>
          <w:highlight w:val="yellow"/>
        </w:rPr>
        <w:t>strong evidence</w:t>
      </w:r>
      <w:r w:rsidR="00BC66D8" w:rsidRPr="00A1196E">
        <w:rPr>
          <w:rFonts w:cstheme="minorHAnsi"/>
          <w:highlight w:val="yellow"/>
        </w:rPr>
        <w:t xml:space="preserve"> to accept the alternate hypothesis (intercept of true regression model is not 0)</w:t>
      </w:r>
      <w:r w:rsidR="00CB74DD" w:rsidRPr="00A1196E">
        <w:rPr>
          <w:rFonts w:cstheme="minorHAnsi"/>
          <w:highlight w:val="yellow"/>
        </w:rPr>
        <w:t>.</w:t>
      </w:r>
    </w:p>
    <w:p w14:paraId="0F1DDA79" w14:textId="63FFD71F" w:rsidR="0088382B" w:rsidRPr="00A1196E" w:rsidRDefault="0088382B" w:rsidP="001D6D90">
      <w:pPr>
        <w:pStyle w:val="ListParagraph"/>
        <w:rPr>
          <w:rFonts w:cstheme="minorHAnsi"/>
        </w:rPr>
      </w:pPr>
      <w:r w:rsidRPr="00A1196E">
        <w:rPr>
          <w:rFonts w:cstheme="minorHAnsi"/>
          <w:b/>
          <w:bCs/>
          <w:highlight w:val="yellow"/>
        </w:rPr>
        <w:t xml:space="preserve">Slope: </w:t>
      </w:r>
      <w:r w:rsidR="00AA59D4" w:rsidRPr="00A1196E">
        <w:rPr>
          <w:rFonts w:cstheme="minorHAnsi"/>
          <w:highlight w:val="yellow"/>
        </w:rPr>
        <w:t>Since the p-value is extremely low (</w:t>
      </w:r>
      <w:r w:rsidR="00AA59D4" w:rsidRPr="00636675">
        <w:rPr>
          <w:rFonts w:cstheme="minorHAnsi"/>
          <w:b/>
          <w:bCs/>
          <w:highlight w:val="yellow"/>
        </w:rPr>
        <w:t>4.52e-05</w:t>
      </w:r>
      <w:r w:rsidR="00AA59D4" w:rsidRPr="00A1196E">
        <w:rPr>
          <w:rFonts w:cstheme="minorHAnsi"/>
          <w:highlight w:val="yellow"/>
        </w:rPr>
        <w:t>), we reject the null hypothesis (</w:t>
      </w:r>
      <w:r w:rsidR="00CD6699" w:rsidRPr="00A1196E">
        <w:rPr>
          <w:rFonts w:cstheme="minorHAnsi"/>
          <w:highlight w:val="yellow"/>
        </w:rPr>
        <w:t>slope</w:t>
      </w:r>
      <w:r w:rsidR="00AA59D4" w:rsidRPr="00A1196E">
        <w:rPr>
          <w:rFonts w:cstheme="minorHAnsi"/>
          <w:highlight w:val="yellow"/>
        </w:rPr>
        <w:t xml:space="preserve"> of true regression model is 0) and we have strong evidence to accept the alternate hypothesis (</w:t>
      </w:r>
      <w:r w:rsidR="00CD6699" w:rsidRPr="00A1196E">
        <w:rPr>
          <w:rFonts w:cstheme="minorHAnsi"/>
          <w:highlight w:val="yellow"/>
        </w:rPr>
        <w:t>slope</w:t>
      </w:r>
      <w:r w:rsidR="00AA59D4" w:rsidRPr="00A1196E">
        <w:rPr>
          <w:rFonts w:cstheme="minorHAnsi"/>
          <w:highlight w:val="yellow"/>
        </w:rPr>
        <w:t xml:space="preserve"> of true regression model is not 0)</w:t>
      </w:r>
      <w:r w:rsidR="00CD6699" w:rsidRPr="00A1196E">
        <w:rPr>
          <w:rFonts w:cstheme="minorHAnsi"/>
          <w:highlight w:val="yellow"/>
        </w:rPr>
        <w:t>. This also indicates that there is a significant relationship between mileage and price.</w:t>
      </w:r>
    </w:p>
    <w:p w14:paraId="62B0AB51" w14:textId="77777777" w:rsidR="001D6D90" w:rsidRDefault="001D6D90" w:rsidP="001D6D90">
      <w:pPr>
        <w:pStyle w:val="ListParagraph"/>
      </w:pPr>
    </w:p>
    <w:p w14:paraId="725D4CB1" w14:textId="77777777" w:rsidR="007720F7" w:rsidRDefault="007720F7" w:rsidP="001D6D90">
      <w:pPr>
        <w:pStyle w:val="ListParagraph"/>
      </w:pPr>
    </w:p>
    <w:p w14:paraId="117E6924" w14:textId="413B3091" w:rsidR="006E5E15" w:rsidRPr="009742EC" w:rsidRDefault="006E5E15" w:rsidP="001D6D90">
      <w:pPr>
        <w:pStyle w:val="ListParagraph"/>
        <w:rPr>
          <w:rFonts w:cstheme="minorHAnsi"/>
          <w:b/>
          <w:bCs/>
          <w:highlight w:val="yellow"/>
        </w:rPr>
      </w:pPr>
      <w:r w:rsidRPr="009742EC">
        <w:rPr>
          <w:rFonts w:cstheme="minorHAnsi"/>
          <w:b/>
          <w:bCs/>
          <w:highlight w:val="yellow"/>
        </w:rPr>
        <w:t xml:space="preserve">Confidence Interval: </w:t>
      </w:r>
    </w:p>
    <w:p w14:paraId="3BBF74E9" w14:textId="034A63E9" w:rsidR="00654702" w:rsidRPr="009742EC" w:rsidRDefault="006E5E15" w:rsidP="00654702">
      <w:pPr>
        <w:pStyle w:val="ListParagraph"/>
        <w:rPr>
          <w:rFonts w:cstheme="minorHAnsi"/>
          <w:highlight w:val="yellow"/>
        </w:rPr>
      </w:pPr>
      <w:r w:rsidRPr="009742EC">
        <w:rPr>
          <w:rFonts w:cstheme="minorHAnsi"/>
          <w:b/>
          <w:bCs/>
          <w:highlight w:val="yellow"/>
        </w:rPr>
        <w:t>Intercept:</w:t>
      </w:r>
      <w:r w:rsidRPr="009742EC">
        <w:rPr>
          <w:rFonts w:cstheme="minorHAnsi"/>
          <w:highlight w:val="yellow"/>
        </w:rPr>
        <w:t xml:space="preserve"> Estimated </w:t>
      </w:r>
      <w:r w:rsidR="00654702" w:rsidRPr="009742EC">
        <w:rPr>
          <w:rFonts w:cstheme="minorHAnsi"/>
          <w:highlight w:val="yellow"/>
        </w:rPr>
        <w:t xml:space="preserve">beta coefficient of </w:t>
      </w:r>
      <w:r w:rsidRPr="009742EC">
        <w:rPr>
          <w:rFonts w:cstheme="minorHAnsi"/>
          <w:highlight w:val="yellow"/>
        </w:rPr>
        <w:t xml:space="preserve">intercept is </w:t>
      </w:r>
      <w:r w:rsidRPr="00636675">
        <w:rPr>
          <w:rFonts w:cstheme="minorHAnsi"/>
          <w:highlight w:val="yellow"/>
        </w:rPr>
        <w:t>1.491e+04</w:t>
      </w:r>
      <w:r w:rsidR="00654702" w:rsidRPr="009742EC">
        <w:rPr>
          <w:rFonts w:cstheme="minorHAnsi"/>
          <w:highlight w:val="yellow"/>
        </w:rPr>
        <w:t xml:space="preserve">. However, we are 95% confident that the true beta coefficient of the intercept of the regression model lies </w:t>
      </w:r>
      <w:r w:rsidR="00654702" w:rsidRPr="009742EC">
        <w:rPr>
          <w:rFonts w:cstheme="minorHAnsi"/>
          <w:highlight w:val="yellow"/>
        </w:rPr>
        <w:lastRenderedPageBreak/>
        <w:t xml:space="preserve">between </w:t>
      </w:r>
      <w:r w:rsidR="00654702" w:rsidRPr="00636675">
        <w:rPr>
          <w:rFonts w:cstheme="minorHAnsi"/>
          <w:highlight w:val="yellow"/>
        </w:rPr>
        <w:t xml:space="preserve">1.252016e+04  </w:t>
      </w:r>
      <w:r w:rsidR="00A24A16">
        <w:rPr>
          <w:rFonts w:cstheme="minorHAnsi"/>
          <w:highlight w:val="yellow"/>
        </w:rPr>
        <w:t xml:space="preserve">and </w:t>
      </w:r>
      <w:r w:rsidR="00654702" w:rsidRPr="00636675">
        <w:rPr>
          <w:rFonts w:cstheme="minorHAnsi"/>
          <w:highlight w:val="yellow"/>
        </w:rPr>
        <w:t>1.730714e+04</w:t>
      </w:r>
      <w:r w:rsidR="00300E1D" w:rsidRPr="009742EC">
        <w:rPr>
          <w:rFonts w:cstheme="minorHAnsi"/>
          <w:highlight w:val="yellow"/>
        </w:rPr>
        <w:t>.  This means that when the mileage is zero, the expected price of the car is between $12520.16 and $173071.14.</w:t>
      </w:r>
    </w:p>
    <w:p w14:paraId="52AAEC76" w14:textId="1D0C5358" w:rsidR="006E5E15" w:rsidRPr="009742EC" w:rsidRDefault="00300E1D" w:rsidP="001D6D90">
      <w:pPr>
        <w:pStyle w:val="ListParagraph"/>
        <w:rPr>
          <w:rFonts w:cstheme="minorHAnsi"/>
        </w:rPr>
      </w:pPr>
      <w:r w:rsidRPr="009742EC">
        <w:rPr>
          <w:rFonts w:cstheme="minorHAnsi"/>
          <w:b/>
          <w:bCs/>
          <w:highlight w:val="yellow"/>
        </w:rPr>
        <w:t>Slope:</w:t>
      </w:r>
      <w:r w:rsidRPr="009742EC">
        <w:rPr>
          <w:rFonts w:cstheme="minorHAnsi"/>
          <w:highlight w:val="yellow"/>
        </w:rPr>
        <w:t xml:space="preserve"> Estimate beta coefficient of intercept is </w:t>
      </w:r>
      <w:r w:rsidRPr="00636675">
        <w:rPr>
          <w:rFonts w:cstheme="minorHAnsi"/>
          <w:highlight w:val="yellow"/>
        </w:rPr>
        <w:t>6.420e-02</w:t>
      </w:r>
      <w:r w:rsidR="002B7715" w:rsidRPr="009742EC">
        <w:rPr>
          <w:rFonts w:cstheme="minorHAnsi"/>
          <w:highlight w:val="yellow"/>
        </w:rPr>
        <w:t xml:space="preserve">. However, we are 95% confident that the </w:t>
      </w:r>
      <w:r w:rsidR="002B7715" w:rsidRPr="009742EC">
        <w:rPr>
          <w:rFonts w:cstheme="minorHAnsi"/>
          <w:highlight w:val="yellow"/>
        </w:rPr>
        <w:t xml:space="preserve">true beta coefficient of the </w:t>
      </w:r>
      <w:r w:rsidR="002B7715" w:rsidRPr="009742EC">
        <w:rPr>
          <w:rFonts w:cstheme="minorHAnsi"/>
          <w:highlight w:val="yellow"/>
        </w:rPr>
        <w:t>slope</w:t>
      </w:r>
      <w:r w:rsidR="002B7715" w:rsidRPr="009742EC">
        <w:rPr>
          <w:rFonts w:cstheme="minorHAnsi"/>
          <w:highlight w:val="yellow"/>
        </w:rPr>
        <w:t xml:space="preserve"> of the regression model lies between</w:t>
      </w:r>
      <w:r w:rsidR="002B7715" w:rsidRPr="009742EC">
        <w:rPr>
          <w:rFonts w:cstheme="minorHAnsi"/>
          <w:highlight w:val="yellow"/>
        </w:rPr>
        <w:t xml:space="preserve"> </w:t>
      </w:r>
      <w:r w:rsidR="002B7715" w:rsidRPr="00636675">
        <w:rPr>
          <w:rFonts w:cstheme="minorHAnsi"/>
          <w:highlight w:val="yellow"/>
        </w:rPr>
        <w:t>-9.147933e-02</w:t>
      </w:r>
      <w:r w:rsidR="00E96FCD">
        <w:rPr>
          <w:rFonts w:cstheme="minorHAnsi"/>
          <w:highlight w:val="yellow"/>
        </w:rPr>
        <w:t xml:space="preserve"> and </w:t>
      </w:r>
      <w:r w:rsidR="002B7715" w:rsidRPr="00636675">
        <w:rPr>
          <w:rFonts w:cstheme="minorHAnsi"/>
          <w:highlight w:val="yellow"/>
        </w:rPr>
        <w:t xml:space="preserve"> -3.692505e-02</w:t>
      </w:r>
      <w:r w:rsidR="009742EC" w:rsidRPr="009742EC">
        <w:rPr>
          <w:rFonts w:cstheme="minorHAnsi"/>
          <w:highlight w:val="yellow"/>
        </w:rPr>
        <w:t>. This indicates for each unit increase in mileage, the price of the car is expected to decrease by between $0.0914 and $0.0369.</w:t>
      </w:r>
    </w:p>
    <w:p w14:paraId="444E5FB0" w14:textId="77777777" w:rsidR="006E5E15" w:rsidRPr="009742EC" w:rsidRDefault="006E5E15" w:rsidP="001D6D90">
      <w:pPr>
        <w:pStyle w:val="ListParagraph"/>
        <w:rPr>
          <w:rFonts w:cstheme="minorHAnsi"/>
        </w:rPr>
      </w:pPr>
    </w:p>
    <w:p w14:paraId="2C2C91B4" w14:textId="5E2593BD" w:rsidR="006E5E15" w:rsidRPr="00D7106A" w:rsidRDefault="00D7106A" w:rsidP="001D6D90">
      <w:pPr>
        <w:pStyle w:val="ListParagraph"/>
        <w:rPr>
          <w:rFonts w:cstheme="minorHAnsi"/>
        </w:rPr>
      </w:pPr>
      <w:r w:rsidRPr="002035F7">
        <w:rPr>
          <w:rFonts w:cstheme="minorHAnsi"/>
          <w:b/>
          <w:bCs/>
          <w:highlight w:val="yellow"/>
        </w:rPr>
        <w:t>R-squared:</w:t>
      </w:r>
      <w:r w:rsidRPr="002035F7">
        <w:rPr>
          <w:rFonts w:cstheme="minorHAnsi"/>
          <w:highlight w:val="yellow"/>
        </w:rPr>
        <w:t xml:space="preserve">  </w:t>
      </w:r>
      <w:r w:rsidRPr="00636675">
        <w:rPr>
          <w:rFonts w:cstheme="minorHAnsi"/>
          <w:highlight w:val="yellow"/>
        </w:rPr>
        <w:t>0.4536</w:t>
      </w:r>
      <w:r w:rsidRPr="002035F7">
        <w:rPr>
          <w:rFonts w:cstheme="minorHAnsi"/>
          <w:highlight w:val="yellow"/>
        </w:rPr>
        <w:t xml:space="preserve"> suggests that 45.36% of the variability in car price is explained by mileage.</w:t>
      </w:r>
      <w:r w:rsidRPr="00D7106A">
        <w:rPr>
          <w:rFonts w:cstheme="minorHAnsi"/>
        </w:rPr>
        <w:t xml:space="preserve"> </w:t>
      </w:r>
    </w:p>
    <w:p w14:paraId="260FB2F0" w14:textId="77777777" w:rsidR="006E5E15" w:rsidRDefault="006E5E15" w:rsidP="001D6D90">
      <w:pPr>
        <w:pStyle w:val="ListParagraph"/>
      </w:pPr>
    </w:p>
    <w:p w14:paraId="1133CA73" w14:textId="1308D8DC" w:rsidR="00B60A5A" w:rsidRDefault="00B60A5A" w:rsidP="005E1B69">
      <w:pPr>
        <w:pStyle w:val="ListParagraph"/>
        <w:numPr>
          <w:ilvl w:val="0"/>
          <w:numId w:val="5"/>
        </w:numPr>
      </w:pPr>
      <w:r>
        <w:t>Building on your results in Part 2 determine and state whether your model is in conformity with the LINE assumptions of regression.</w:t>
      </w:r>
    </w:p>
    <w:p w14:paraId="5B883CB2" w14:textId="77777777" w:rsidR="005D560E" w:rsidRDefault="005D560E" w:rsidP="005D560E"/>
    <w:p w14:paraId="10FC72E1" w14:textId="77777777" w:rsidR="005C5503" w:rsidRPr="005C5503" w:rsidRDefault="005C5503" w:rsidP="005C5503">
      <w:pPr>
        <w:rPr>
          <w:rFonts w:ascii="Courier New" w:hAnsi="Courier New" w:cs="Courier New"/>
          <w:b/>
          <w:bCs/>
        </w:rPr>
      </w:pPr>
      <w:r w:rsidRPr="005C5503">
        <w:rPr>
          <w:rFonts w:ascii="Courier New" w:hAnsi="Courier New" w:cs="Courier New"/>
          <w:b/>
          <w:bCs/>
        </w:rPr>
        <w:t>&gt; plot(</w:t>
      </w:r>
      <w:proofErr w:type="spellStart"/>
      <w:proofErr w:type="gramStart"/>
      <w:r w:rsidRPr="005C5503">
        <w:rPr>
          <w:rFonts w:ascii="Courier New" w:hAnsi="Courier New" w:cs="Courier New"/>
          <w:b/>
          <w:bCs/>
        </w:rPr>
        <w:t>my</w:t>
      </w:r>
      <w:proofErr w:type="gramEnd"/>
      <w:r w:rsidRPr="005C5503">
        <w:rPr>
          <w:rFonts w:ascii="Courier New" w:hAnsi="Courier New" w:cs="Courier New"/>
          <w:b/>
          <w:bCs/>
        </w:rPr>
        <w:t>.sample$mileage</w:t>
      </w:r>
      <w:proofErr w:type="spellEnd"/>
      <w:r w:rsidRPr="005C5503">
        <w:rPr>
          <w:rFonts w:ascii="Courier New" w:hAnsi="Courier New" w:cs="Courier New"/>
          <w:b/>
          <w:bCs/>
        </w:rPr>
        <w:t xml:space="preserve">, </w:t>
      </w:r>
      <w:proofErr w:type="spellStart"/>
      <w:r w:rsidRPr="005C5503">
        <w:rPr>
          <w:rFonts w:ascii="Courier New" w:hAnsi="Courier New" w:cs="Courier New"/>
          <w:b/>
          <w:bCs/>
        </w:rPr>
        <w:t>my.sample$price</w:t>
      </w:r>
      <w:proofErr w:type="spellEnd"/>
      <w:r w:rsidRPr="005C5503">
        <w:rPr>
          <w:rFonts w:ascii="Courier New" w:hAnsi="Courier New" w:cs="Courier New"/>
          <w:b/>
          <w:bCs/>
        </w:rPr>
        <w:t xml:space="preserve">, main="Mileage vs price", </w:t>
      </w:r>
      <w:proofErr w:type="spellStart"/>
      <w:r w:rsidRPr="005C5503">
        <w:rPr>
          <w:rFonts w:ascii="Courier New" w:hAnsi="Courier New" w:cs="Courier New"/>
          <w:b/>
          <w:bCs/>
        </w:rPr>
        <w:t>pch</w:t>
      </w:r>
      <w:proofErr w:type="spellEnd"/>
      <w:r w:rsidRPr="005C5503">
        <w:rPr>
          <w:rFonts w:ascii="Courier New" w:hAnsi="Courier New" w:cs="Courier New"/>
          <w:b/>
          <w:bCs/>
        </w:rPr>
        <w:t xml:space="preserve">=19, </w:t>
      </w:r>
    </w:p>
    <w:p w14:paraId="3FCFEDB7" w14:textId="77777777" w:rsidR="005C5503" w:rsidRPr="005C5503" w:rsidRDefault="005C5503" w:rsidP="005C5503">
      <w:pPr>
        <w:rPr>
          <w:rFonts w:ascii="Courier New" w:hAnsi="Courier New" w:cs="Courier New"/>
          <w:b/>
          <w:bCs/>
        </w:rPr>
      </w:pPr>
      <w:r w:rsidRPr="005C5503">
        <w:rPr>
          <w:rFonts w:ascii="Courier New" w:hAnsi="Courier New" w:cs="Courier New"/>
          <w:b/>
          <w:bCs/>
        </w:rPr>
        <w:t xml:space="preserve">+      </w:t>
      </w:r>
      <w:proofErr w:type="spellStart"/>
      <w:r w:rsidRPr="005C5503">
        <w:rPr>
          <w:rFonts w:ascii="Courier New" w:hAnsi="Courier New" w:cs="Courier New"/>
          <w:b/>
          <w:bCs/>
        </w:rPr>
        <w:t>xlab</w:t>
      </w:r>
      <w:proofErr w:type="spellEnd"/>
      <w:r w:rsidRPr="005C5503">
        <w:rPr>
          <w:rFonts w:ascii="Courier New" w:hAnsi="Courier New" w:cs="Courier New"/>
          <w:b/>
          <w:bCs/>
        </w:rPr>
        <w:t xml:space="preserve">="Mileage", </w:t>
      </w:r>
      <w:proofErr w:type="spellStart"/>
      <w:r w:rsidRPr="005C5503">
        <w:rPr>
          <w:rFonts w:ascii="Courier New" w:hAnsi="Courier New" w:cs="Courier New"/>
          <w:b/>
          <w:bCs/>
        </w:rPr>
        <w:t>ylab</w:t>
      </w:r>
      <w:proofErr w:type="spellEnd"/>
      <w:r w:rsidRPr="005C5503">
        <w:rPr>
          <w:rFonts w:ascii="Courier New" w:hAnsi="Courier New" w:cs="Courier New"/>
          <w:b/>
          <w:bCs/>
        </w:rPr>
        <w:t xml:space="preserve">="Price", </w:t>
      </w:r>
      <w:proofErr w:type="spellStart"/>
      <w:r w:rsidRPr="005C5503">
        <w:rPr>
          <w:rFonts w:ascii="Courier New" w:hAnsi="Courier New" w:cs="Courier New"/>
          <w:b/>
          <w:bCs/>
        </w:rPr>
        <w:t>ylim</w:t>
      </w:r>
      <w:proofErr w:type="spellEnd"/>
      <w:r w:rsidRPr="005C5503">
        <w:rPr>
          <w:rFonts w:ascii="Courier New" w:hAnsi="Courier New" w:cs="Courier New"/>
          <w:b/>
          <w:bCs/>
        </w:rPr>
        <w:t>=c(0,30000))</w:t>
      </w:r>
    </w:p>
    <w:p w14:paraId="26DF665D" w14:textId="77777777" w:rsidR="005C5503" w:rsidRPr="005C5503" w:rsidRDefault="005C5503" w:rsidP="005C5503">
      <w:pPr>
        <w:rPr>
          <w:rFonts w:ascii="Courier New" w:hAnsi="Courier New" w:cs="Courier New"/>
          <w:b/>
          <w:bCs/>
        </w:rPr>
      </w:pPr>
      <w:r w:rsidRPr="005C5503">
        <w:rPr>
          <w:rFonts w:ascii="Courier New" w:hAnsi="Courier New" w:cs="Courier New"/>
          <w:b/>
          <w:bCs/>
        </w:rPr>
        <w:t xml:space="preserve">&gt; </w:t>
      </w:r>
      <w:proofErr w:type="spellStart"/>
      <w:r w:rsidRPr="005C5503">
        <w:rPr>
          <w:rFonts w:ascii="Courier New" w:hAnsi="Courier New" w:cs="Courier New"/>
          <w:b/>
          <w:bCs/>
        </w:rPr>
        <w:t>abline</w:t>
      </w:r>
      <w:proofErr w:type="spellEnd"/>
      <w:r w:rsidRPr="005C5503">
        <w:rPr>
          <w:rFonts w:ascii="Courier New" w:hAnsi="Courier New" w:cs="Courier New"/>
          <w:b/>
          <w:bCs/>
        </w:rPr>
        <w:t>(</w:t>
      </w:r>
      <w:proofErr w:type="spellStart"/>
      <w:proofErr w:type="gramStart"/>
      <w:r w:rsidRPr="005C5503">
        <w:rPr>
          <w:rFonts w:ascii="Courier New" w:hAnsi="Courier New" w:cs="Courier New"/>
          <w:b/>
          <w:bCs/>
        </w:rPr>
        <w:t>my</w:t>
      </w:r>
      <w:proofErr w:type="gramEnd"/>
      <w:r w:rsidRPr="005C5503">
        <w:rPr>
          <w:rFonts w:ascii="Courier New" w:hAnsi="Courier New" w:cs="Courier New"/>
          <w:b/>
          <w:bCs/>
        </w:rPr>
        <w:t>.simpleLR</w:t>
      </w:r>
      <w:proofErr w:type="spellEnd"/>
      <w:r w:rsidRPr="005C5503">
        <w:rPr>
          <w:rFonts w:ascii="Courier New" w:hAnsi="Courier New" w:cs="Courier New"/>
          <w:b/>
          <w:bCs/>
        </w:rPr>
        <w:t>, col="red",</w:t>
      </w:r>
      <w:proofErr w:type="spellStart"/>
      <w:r w:rsidRPr="005C5503">
        <w:rPr>
          <w:rFonts w:ascii="Courier New" w:hAnsi="Courier New" w:cs="Courier New"/>
          <w:b/>
          <w:bCs/>
        </w:rPr>
        <w:t>lwd</w:t>
      </w:r>
      <w:proofErr w:type="spellEnd"/>
      <w:r w:rsidRPr="005C5503">
        <w:rPr>
          <w:rFonts w:ascii="Courier New" w:hAnsi="Courier New" w:cs="Courier New"/>
          <w:b/>
          <w:bCs/>
        </w:rPr>
        <w:t>=3)</w:t>
      </w:r>
    </w:p>
    <w:p w14:paraId="6845935C" w14:textId="5EFB0B7B" w:rsidR="005D560E" w:rsidRDefault="003F491E" w:rsidP="005D560E">
      <w:r>
        <w:rPr>
          <w:noProof/>
        </w:rPr>
        <w:drawing>
          <wp:anchor distT="0" distB="0" distL="114300" distR="114300" simplePos="0" relativeHeight="251659264" behindDoc="0" locked="0" layoutInCell="1" allowOverlap="1" wp14:anchorId="256299BF" wp14:editId="3D32D969">
            <wp:simplePos x="0" y="0"/>
            <wp:positionH relativeFrom="column">
              <wp:posOffset>91440</wp:posOffset>
            </wp:positionH>
            <wp:positionV relativeFrom="paragraph">
              <wp:posOffset>259080</wp:posOffset>
            </wp:positionV>
            <wp:extent cx="5364480" cy="3789680"/>
            <wp:effectExtent l="0" t="0" r="7620" b="1270"/>
            <wp:wrapTopAndBottom/>
            <wp:docPr id="916823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78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7C7BC" w14:textId="65328A93" w:rsidR="005D560E" w:rsidRDefault="005D560E" w:rsidP="005D560E"/>
    <w:p w14:paraId="520C1347" w14:textId="50F0E1EF" w:rsidR="005D560E" w:rsidRDefault="007B0B1C" w:rsidP="005D560E">
      <w:r w:rsidRPr="000A4B12">
        <w:rPr>
          <w:highlight w:val="yellow"/>
        </w:rPr>
        <w:t>The negative slop</w:t>
      </w:r>
      <w:r w:rsidR="00D3620E" w:rsidRPr="000A4B12">
        <w:rPr>
          <w:highlight w:val="yellow"/>
        </w:rPr>
        <w:t>e indicates that as mileage increases, car price decreases. Where there is some scatter around the regression line, the general trend is linear. This supports the linearity assumptions of the model.</w:t>
      </w:r>
    </w:p>
    <w:p w14:paraId="444BFB67" w14:textId="77777777" w:rsidR="00B1624B" w:rsidRDefault="00B1624B" w:rsidP="005D560E"/>
    <w:p w14:paraId="46AD45EB" w14:textId="77777777" w:rsidR="005D560E" w:rsidRDefault="005D560E" w:rsidP="005D560E"/>
    <w:p w14:paraId="2F08AD77" w14:textId="77777777" w:rsidR="008D750C" w:rsidRPr="008D750C" w:rsidRDefault="008D750C" w:rsidP="008D750C">
      <w:pPr>
        <w:rPr>
          <w:rFonts w:ascii="Courier New" w:hAnsi="Courier New" w:cs="Courier New"/>
          <w:b/>
          <w:bCs/>
        </w:rPr>
      </w:pPr>
      <w:r w:rsidRPr="008D750C">
        <w:rPr>
          <w:rFonts w:ascii="Courier New" w:hAnsi="Courier New" w:cs="Courier New"/>
          <w:b/>
          <w:bCs/>
        </w:rPr>
        <w:lastRenderedPageBreak/>
        <w:t>&gt; plot(</w:t>
      </w:r>
      <w:proofErr w:type="spellStart"/>
      <w:proofErr w:type="gramStart"/>
      <w:r w:rsidRPr="008D750C">
        <w:rPr>
          <w:rFonts w:ascii="Courier New" w:hAnsi="Courier New" w:cs="Courier New"/>
          <w:b/>
          <w:bCs/>
        </w:rPr>
        <w:t>my</w:t>
      </w:r>
      <w:proofErr w:type="gramEnd"/>
      <w:r w:rsidRPr="008D750C">
        <w:rPr>
          <w:rFonts w:ascii="Courier New" w:hAnsi="Courier New" w:cs="Courier New"/>
          <w:b/>
          <w:bCs/>
        </w:rPr>
        <w:t>.sample$price</w:t>
      </w:r>
      <w:proofErr w:type="spellEnd"/>
      <w:r w:rsidRPr="008D750C">
        <w:rPr>
          <w:rFonts w:ascii="Courier New" w:hAnsi="Courier New" w:cs="Courier New"/>
          <w:b/>
          <w:bCs/>
        </w:rPr>
        <w:t xml:space="preserve">, </w:t>
      </w:r>
      <w:proofErr w:type="spellStart"/>
      <w:r w:rsidRPr="008D750C">
        <w:rPr>
          <w:rFonts w:ascii="Courier New" w:hAnsi="Courier New" w:cs="Courier New"/>
          <w:b/>
          <w:bCs/>
        </w:rPr>
        <w:t>my.simpleLR$fitted.values</w:t>
      </w:r>
      <w:proofErr w:type="spellEnd"/>
      <w:r w:rsidRPr="008D750C">
        <w:rPr>
          <w:rFonts w:ascii="Courier New" w:hAnsi="Courier New" w:cs="Courier New"/>
          <w:b/>
          <w:bCs/>
        </w:rPr>
        <w:t xml:space="preserve">, </w:t>
      </w:r>
      <w:proofErr w:type="spellStart"/>
      <w:r w:rsidRPr="008D750C">
        <w:rPr>
          <w:rFonts w:ascii="Courier New" w:hAnsi="Courier New" w:cs="Courier New"/>
          <w:b/>
          <w:bCs/>
        </w:rPr>
        <w:t>pch</w:t>
      </w:r>
      <w:proofErr w:type="spellEnd"/>
      <w:r w:rsidRPr="008D750C">
        <w:rPr>
          <w:rFonts w:ascii="Courier New" w:hAnsi="Courier New" w:cs="Courier New"/>
          <w:b/>
          <w:bCs/>
        </w:rPr>
        <w:t xml:space="preserve">=19, </w:t>
      </w:r>
    </w:p>
    <w:p w14:paraId="7AF37915" w14:textId="77777777" w:rsidR="008D750C" w:rsidRPr="008D750C" w:rsidRDefault="008D750C" w:rsidP="008D750C">
      <w:pPr>
        <w:rPr>
          <w:rFonts w:ascii="Courier New" w:hAnsi="Courier New" w:cs="Courier New"/>
          <w:b/>
          <w:bCs/>
        </w:rPr>
      </w:pPr>
      <w:r w:rsidRPr="008D750C">
        <w:rPr>
          <w:rFonts w:ascii="Courier New" w:hAnsi="Courier New" w:cs="Courier New"/>
          <w:b/>
          <w:bCs/>
        </w:rPr>
        <w:t xml:space="preserve">+      </w:t>
      </w:r>
      <w:proofErr w:type="spellStart"/>
      <w:r w:rsidRPr="008D750C">
        <w:rPr>
          <w:rFonts w:ascii="Courier New" w:hAnsi="Courier New" w:cs="Courier New"/>
          <w:b/>
          <w:bCs/>
        </w:rPr>
        <w:t>xlab</w:t>
      </w:r>
      <w:proofErr w:type="spellEnd"/>
      <w:r w:rsidRPr="008D750C">
        <w:rPr>
          <w:rFonts w:ascii="Courier New" w:hAnsi="Courier New" w:cs="Courier New"/>
          <w:b/>
          <w:bCs/>
        </w:rPr>
        <w:t xml:space="preserve">="Car Price", </w:t>
      </w:r>
      <w:proofErr w:type="spellStart"/>
      <w:r w:rsidRPr="008D750C">
        <w:rPr>
          <w:rFonts w:ascii="Courier New" w:hAnsi="Courier New" w:cs="Courier New"/>
          <w:b/>
          <w:bCs/>
        </w:rPr>
        <w:t>ylab</w:t>
      </w:r>
      <w:proofErr w:type="spellEnd"/>
      <w:r w:rsidRPr="008D750C">
        <w:rPr>
          <w:rFonts w:ascii="Courier New" w:hAnsi="Courier New" w:cs="Courier New"/>
          <w:b/>
          <w:bCs/>
        </w:rPr>
        <w:t>="Fitted Value",</w:t>
      </w:r>
    </w:p>
    <w:p w14:paraId="69790613" w14:textId="77777777" w:rsidR="008D750C" w:rsidRPr="008D750C" w:rsidRDefault="008D750C" w:rsidP="008D750C">
      <w:pPr>
        <w:rPr>
          <w:rFonts w:ascii="Courier New" w:hAnsi="Courier New" w:cs="Courier New"/>
          <w:b/>
          <w:bCs/>
        </w:rPr>
      </w:pPr>
      <w:r w:rsidRPr="008D750C">
        <w:rPr>
          <w:rFonts w:ascii="Courier New" w:hAnsi="Courier New" w:cs="Courier New"/>
          <w:b/>
          <w:bCs/>
        </w:rPr>
        <w:t xml:space="preserve">+      </w:t>
      </w:r>
      <w:proofErr w:type="spellStart"/>
      <w:r w:rsidRPr="008D750C">
        <w:rPr>
          <w:rFonts w:ascii="Courier New" w:hAnsi="Courier New" w:cs="Courier New"/>
          <w:b/>
          <w:bCs/>
        </w:rPr>
        <w:t>xlim</w:t>
      </w:r>
      <w:proofErr w:type="spellEnd"/>
      <w:r w:rsidRPr="008D750C">
        <w:rPr>
          <w:rFonts w:ascii="Courier New" w:hAnsi="Courier New" w:cs="Courier New"/>
          <w:b/>
          <w:bCs/>
        </w:rPr>
        <w:t>=c(0,25000),</w:t>
      </w:r>
      <w:proofErr w:type="spellStart"/>
      <w:r w:rsidRPr="008D750C">
        <w:rPr>
          <w:rFonts w:ascii="Courier New" w:hAnsi="Courier New" w:cs="Courier New"/>
          <w:b/>
          <w:bCs/>
        </w:rPr>
        <w:t>ylim</w:t>
      </w:r>
      <w:proofErr w:type="spellEnd"/>
      <w:r w:rsidRPr="008D750C">
        <w:rPr>
          <w:rFonts w:ascii="Courier New" w:hAnsi="Courier New" w:cs="Courier New"/>
          <w:b/>
          <w:bCs/>
        </w:rPr>
        <w:t xml:space="preserve">=c(0,25000), </w:t>
      </w:r>
    </w:p>
    <w:p w14:paraId="62EAF306" w14:textId="77777777" w:rsidR="008D750C" w:rsidRPr="008D750C" w:rsidRDefault="008D750C" w:rsidP="008D750C">
      <w:pPr>
        <w:rPr>
          <w:rFonts w:ascii="Courier New" w:hAnsi="Courier New" w:cs="Courier New"/>
          <w:b/>
          <w:bCs/>
        </w:rPr>
      </w:pPr>
      <w:r w:rsidRPr="008D750C">
        <w:rPr>
          <w:rFonts w:ascii="Courier New" w:hAnsi="Courier New" w:cs="Courier New"/>
          <w:b/>
          <w:bCs/>
        </w:rPr>
        <w:t>+      main="Linearity Plot")</w:t>
      </w:r>
    </w:p>
    <w:p w14:paraId="6A7A0B23" w14:textId="77777777" w:rsidR="008D750C" w:rsidRPr="008D750C" w:rsidRDefault="008D750C" w:rsidP="008D750C">
      <w:pPr>
        <w:rPr>
          <w:rFonts w:ascii="Courier New" w:hAnsi="Courier New" w:cs="Courier New"/>
          <w:b/>
          <w:bCs/>
        </w:rPr>
      </w:pPr>
      <w:r w:rsidRPr="008D750C">
        <w:rPr>
          <w:rFonts w:ascii="Courier New" w:hAnsi="Courier New" w:cs="Courier New"/>
          <w:b/>
          <w:bCs/>
        </w:rPr>
        <w:t xml:space="preserve">&gt; </w:t>
      </w:r>
      <w:proofErr w:type="spellStart"/>
      <w:r w:rsidRPr="008D750C">
        <w:rPr>
          <w:rFonts w:ascii="Courier New" w:hAnsi="Courier New" w:cs="Courier New"/>
          <w:b/>
          <w:bCs/>
        </w:rPr>
        <w:t>abline</w:t>
      </w:r>
      <w:proofErr w:type="spellEnd"/>
      <w:r w:rsidRPr="008D750C">
        <w:rPr>
          <w:rFonts w:ascii="Courier New" w:hAnsi="Courier New" w:cs="Courier New"/>
          <w:b/>
          <w:bCs/>
        </w:rPr>
        <w:t>(0,1,col="red",</w:t>
      </w:r>
      <w:proofErr w:type="spellStart"/>
      <w:r w:rsidRPr="008D750C">
        <w:rPr>
          <w:rFonts w:ascii="Courier New" w:hAnsi="Courier New" w:cs="Courier New"/>
          <w:b/>
          <w:bCs/>
        </w:rPr>
        <w:t>lwd</w:t>
      </w:r>
      <w:proofErr w:type="spellEnd"/>
      <w:r w:rsidRPr="008D750C">
        <w:rPr>
          <w:rFonts w:ascii="Courier New" w:hAnsi="Courier New" w:cs="Courier New"/>
          <w:b/>
          <w:bCs/>
        </w:rPr>
        <w:t>=3)</w:t>
      </w:r>
    </w:p>
    <w:p w14:paraId="112266F2" w14:textId="79C838BE" w:rsidR="00310CC9" w:rsidRDefault="00C97F37" w:rsidP="005D560E">
      <w:r>
        <w:rPr>
          <w:noProof/>
        </w:rPr>
        <mc:AlternateContent>
          <mc:Choice Requires="wps">
            <w:drawing>
              <wp:inline distT="0" distB="0" distL="0" distR="0" wp14:anchorId="26607D8D" wp14:editId="34D56674">
                <wp:extent cx="304800" cy="304800"/>
                <wp:effectExtent l="0" t="0" r="0" b="0"/>
                <wp:docPr id="133075354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7A6D1A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310CC9">
        <w:rPr>
          <w:noProof/>
        </w:rPr>
        <w:drawing>
          <wp:anchor distT="0" distB="0" distL="114300" distR="114300" simplePos="0" relativeHeight="251660288" behindDoc="0" locked="0" layoutInCell="1" allowOverlap="1" wp14:anchorId="1553092B" wp14:editId="44EB7075">
            <wp:simplePos x="0" y="0"/>
            <wp:positionH relativeFrom="column">
              <wp:posOffset>-38100</wp:posOffset>
            </wp:positionH>
            <wp:positionV relativeFrom="paragraph">
              <wp:posOffset>190500</wp:posOffset>
            </wp:positionV>
            <wp:extent cx="5775960" cy="3573145"/>
            <wp:effectExtent l="0" t="0" r="0" b="8255"/>
            <wp:wrapTopAndBottom/>
            <wp:docPr id="2133291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5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4F72B" w14:textId="41B0BA3A" w:rsidR="00310CC9" w:rsidRDefault="00951A99" w:rsidP="005D560E">
      <w:r w:rsidRPr="00951A99">
        <w:rPr>
          <w:highlight w:val="yellow"/>
        </w:rPr>
        <w:t xml:space="preserve">The points generally follow a linear trend, suggesting that </w:t>
      </w:r>
      <w:r w:rsidR="00213537">
        <w:rPr>
          <w:highlight w:val="yellow"/>
        </w:rPr>
        <w:t xml:space="preserve">we are in conformity with </w:t>
      </w:r>
      <w:r w:rsidRPr="00951A99">
        <w:rPr>
          <w:highlight w:val="yellow"/>
        </w:rPr>
        <w:t>the assumption of linearity.</w:t>
      </w:r>
      <w:r>
        <w:t xml:space="preserve"> </w:t>
      </w:r>
    </w:p>
    <w:p w14:paraId="42C9B4BF" w14:textId="799B531A" w:rsidR="00310CC9" w:rsidRDefault="00310CC9" w:rsidP="005D560E"/>
    <w:p w14:paraId="4833822C" w14:textId="4E0B1001" w:rsidR="00310CC9" w:rsidRDefault="00310CC9" w:rsidP="005D560E"/>
    <w:p w14:paraId="09FE2B97" w14:textId="79B40701" w:rsidR="00B02784" w:rsidRDefault="00B02784" w:rsidP="005D560E"/>
    <w:p w14:paraId="62621F6E" w14:textId="77777777" w:rsidR="00310CC9" w:rsidRDefault="00310CC9" w:rsidP="005D560E"/>
    <w:p w14:paraId="25301881" w14:textId="77777777" w:rsidR="00310CC9" w:rsidRDefault="00310CC9" w:rsidP="005D560E"/>
    <w:p w14:paraId="54DD4A77" w14:textId="77777777" w:rsidR="00310CC9" w:rsidRDefault="00310CC9" w:rsidP="005D560E"/>
    <w:p w14:paraId="38FB8609" w14:textId="77777777" w:rsidR="005C5371" w:rsidRDefault="005C5371" w:rsidP="005D560E"/>
    <w:p w14:paraId="72195927" w14:textId="77777777" w:rsidR="005C5371" w:rsidRDefault="005C5371" w:rsidP="005D560E"/>
    <w:p w14:paraId="71AD9B19" w14:textId="77777777" w:rsidR="005C5371" w:rsidRDefault="005C5371" w:rsidP="005D560E"/>
    <w:p w14:paraId="7EAF3367" w14:textId="77777777" w:rsidR="005C5371" w:rsidRDefault="005C5371" w:rsidP="005D560E"/>
    <w:p w14:paraId="0A3D22AF" w14:textId="77777777" w:rsidR="005C5371" w:rsidRDefault="005C5371" w:rsidP="005D560E"/>
    <w:p w14:paraId="472D49E8" w14:textId="77777777" w:rsidR="005C5371" w:rsidRDefault="005C5371" w:rsidP="005D560E"/>
    <w:p w14:paraId="55538D49" w14:textId="77777777" w:rsidR="005C5371" w:rsidRDefault="005C5371" w:rsidP="005D560E"/>
    <w:p w14:paraId="5E05B438" w14:textId="77777777" w:rsidR="005C5371" w:rsidRDefault="005C5371" w:rsidP="005D560E"/>
    <w:p w14:paraId="6E5D96B3" w14:textId="77777777" w:rsidR="005C5371" w:rsidRDefault="005C5371" w:rsidP="005D560E"/>
    <w:p w14:paraId="069A49EA" w14:textId="77777777" w:rsidR="005C5371" w:rsidRDefault="005C5371" w:rsidP="005D560E"/>
    <w:p w14:paraId="3AB2AFA9" w14:textId="77777777" w:rsidR="00310CC9" w:rsidRDefault="00310CC9" w:rsidP="005D560E"/>
    <w:p w14:paraId="3365E363" w14:textId="77777777" w:rsidR="00310CC9" w:rsidRDefault="00310CC9" w:rsidP="005D560E"/>
    <w:p w14:paraId="6100A820" w14:textId="77777777" w:rsidR="00310CC9" w:rsidRPr="00310CC9" w:rsidRDefault="00310CC9" w:rsidP="00310CC9">
      <w:pPr>
        <w:rPr>
          <w:rFonts w:ascii="Courier New" w:hAnsi="Courier New" w:cs="Courier New"/>
          <w:b/>
          <w:bCs/>
        </w:rPr>
      </w:pPr>
      <w:r w:rsidRPr="00310CC9">
        <w:rPr>
          <w:rFonts w:ascii="Courier New" w:hAnsi="Courier New" w:cs="Courier New"/>
          <w:b/>
          <w:bCs/>
        </w:rPr>
        <w:t>plot(</w:t>
      </w:r>
      <w:proofErr w:type="spellStart"/>
      <w:proofErr w:type="gramStart"/>
      <w:r w:rsidRPr="00310CC9">
        <w:rPr>
          <w:rFonts w:ascii="Courier New" w:hAnsi="Courier New" w:cs="Courier New"/>
          <w:b/>
          <w:bCs/>
        </w:rPr>
        <w:t>my</w:t>
      </w:r>
      <w:proofErr w:type="gramEnd"/>
      <w:r w:rsidRPr="00310CC9">
        <w:rPr>
          <w:rFonts w:ascii="Courier New" w:hAnsi="Courier New" w:cs="Courier New"/>
          <w:b/>
          <w:bCs/>
        </w:rPr>
        <w:t>.sample$price</w:t>
      </w:r>
      <w:proofErr w:type="spellEnd"/>
      <w:r w:rsidRPr="00310CC9">
        <w:rPr>
          <w:rFonts w:ascii="Courier New" w:hAnsi="Courier New" w:cs="Courier New"/>
          <w:b/>
          <w:bCs/>
        </w:rPr>
        <w:t>, scale(</w:t>
      </w:r>
      <w:proofErr w:type="spellStart"/>
      <w:r w:rsidRPr="00310CC9">
        <w:rPr>
          <w:rFonts w:ascii="Courier New" w:hAnsi="Courier New" w:cs="Courier New"/>
          <w:b/>
          <w:bCs/>
        </w:rPr>
        <w:t>my.simpleLR$fitted.values</w:t>
      </w:r>
      <w:proofErr w:type="spellEnd"/>
      <w:r w:rsidRPr="00310CC9">
        <w:rPr>
          <w:rFonts w:ascii="Courier New" w:hAnsi="Courier New" w:cs="Courier New"/>
          <w:b/>
          <w:bCs/>
        </w:rPr>
        <w:t xml:space="preserve">), </w:t>
      </w:r>
      <w:proofErr w:type="spellStart"/>
      <w:r w:rsidRPr="00310CC9">
        <w:rPr>
          <w:rFonts w:ascii="Courier New" w:hAnsi="Courier New" w:cs="Courier New"/>
          <w:b/>
          <w:bCs/>
        </w:rPr>
        <w:t>pch</w:t>
      </w:r>
      <w:proofErr w:type="spellEnd"/>
      <w:r w:rsidRPr="00310CC9">
        <w:rPr>
          <w:rFonts w:ascii="Courier New" w:hAnsi="Courier New" w:cs="Courier New"/>
          <w:b/>
          <w:bCs/>
        </w:rPr>
        <w:t xml:space="preserve">=19, </w:t>
      </w:r>
    </w:p>
    <w:p w14:paraId="713ECF67" w14:textId="77777777" w:rsidR="00310CC9" w:rsidRPr="00310CC9" w:rsidRDefault="00310CC9" w:rsidP="00310CC9">
      <w:pPr>
        <w:rPr>
          <w:rFonts w:ascii="Courier New" w:hAnsi="Courier New" w:cs="Courier New"/>
          <w:b/>
          <w:bCs/>
        </w:rPr>
      </w:pPr>
      <w:r w:rsidRPr="00310CC9">
        <w:rPr>
          <w:rFonts w:ascii="Courier New" w:hAnsi="Courier New" w:cs="Courier New"/>
          <w:b/>
          <w:bCs/>
        </w:rPr>
        <w:t xml:space="preserve">     </w:t>
      </w:r>
      <w:proofErr w:type="spellStart"/>
      <w:r w:rsidRPr="00310CC9">
        <w:rPr>
          <w:rFonts w:ascii="Courier New" w:hAnsi="Courier New" w:cs="Courier New"/>
          <w:b/>
          <w:bCs/>
        </w:rPr>
        <w:t>xlab</w:t>
      </w:r>
      <w:proofErr w:type="spellEnd"/>
      <w:r w:rsidRPr="00310CC9">
        <w:rPr>
          <w:rFonts w:ascii="Courier New" w:hAnsi="Courier New" w:cs="Courier New"/>
          <w:b/>
          <w:bCs/>
        </w:rPr>
        <w:t xml:space="preserve">="Car Price", </w:t>
      </w:r>
      <w:proofErr w:type="spellStart"/>
      <w:r w:rsidRPr="00310CC9">
        <w:rPr>
          <w:rFonts w:ascii="Courier New" w:hAnsi="Courier New" w:cs="Courier New"/>
          <w:b/>
          <w:bCs/>
        </w:rPr>
        <w:t>ylab</w:t>
      </w:r>
      <w:proofErr w:type="spellEnd"/>
      <w:r w:rsidRPr="00310CC9">
        <w:rPr>
          <w:rFonts w:ascii="Courier New" w:hAnsi="Courier New" w:cs="Courier New"/>
          <w:b/>
          <w:bCs/>
        </w:rPr>
        <w:t xml:space="preserve"> = "Scaled Fitted Values",</w:t>
      </w:r>
    </w:p>
    <w:p w14:paraId="11A7A552" w14:textId="0AEBAFD0" w:rsidR="00310CC9" w:rsidRPr="00310CC9" w:rsidRDefault="00310CC9" w:rsidP="00310CC9">
      <w:pPr>
        <w:rPr>
          <w:rFonts w:ascii="Courier New" w:hAnsi="Courier New" w:cs="Courier New"/>
          <w:b/>
          <w:bCs/>
        </w:rPr>
      </w:pPr>
      <w:r w:rsidRPr="00310CC9">
        <w:rPr>
          <w:rFonts w:ascii="Courier New" w:hAnsi="Courier New" w:cs="Courier New"/>
          <w:b/>
          <w:bCs/>
        </w:rPr>
        <w:t xml:space="preserve">     main="Independe</w:t>
      </w:r>
      <w:r w:rsidR="00F71155">
        <w:rPr>
          <w:rFonts w:ascii="Courier New" w:hAnsi="Courier New" w:cs="Courier New"/>
          <w:b/>
          <w:bCs/>
        </w:rPr>
        <w:t>n</w:t>
      </w:r>
      <w:r w:rsidRPr="00310CC9">
        <w:rPr>
          <w:rFonts w:ascii="Courier New" w:hAnsi="Courier New" w:cs="Courier New"/>
          <w:b/>
          <w:bCs/>
        </w:rPr>
        <w:t>ce Plot")</w:t>
      </w:r>
    </w:p>
    <w:p w14:paraId="7E189D8B" w14:textId="677DFADA" w:rsidR="00310CC9" w:rsidRPr="00310CC9" w:rsidRDefault="00310CC9" w:rsidP="00310CC9">
      <w:pPr>
        <w:rPr>
          <w:rFonts w:ascii="Courier New" w:hAnsi="Courier New" w:cs="Courier New"/>
          <w:b/>
          <w:bCs/>
        </w:rPr>
      </w:pPr>
      <w:proofErr w:type="spellStart"/>
      <w:r w:rsidRPr="00310CC9">
        <w:rPr>
          <w:rFonts w:ascii="Courier New" w:hAnsi="Courier New" w:cs="Courier New"/>
          <w:b/>
          <w:bCs/>
        </w:rPr>
        <w:t>abline</w:t>
      </w:r>
      <w:proofErr w:type="spellEnd"/>
      <w:r w:rsidRPr="00310CC9">
        <w:rPr>
          <w:rFonts w:ascii="Courier New" w:hAnsi="Courier New" w:cs="Courier New"/>
          <w:b/>
          <w:bCs/>
        </w:rPr>
        <w:t>(0,0,col="red",</w:t>
      </w:r>
      <w:proofErr w:type="spellStart"/>
      <w:r w:rsidRPr="00310CC9">
        <w:rPr>
          <w:rFonts w:ascii="Courier New" w:hAnsi="Courier New" w:cs="Courier New"/>
          <w:b/>
          <w:bCs/>
        </w:rPr>
        <w:t>lwd</w:t>
      </w:r>
      <w:proofErr w:type="spellEnd"/>
      <w:r w:rsidRPr="00310CC9">
        <w:rPr>
          <w:rFonts w:ascii="Courier New" w:hAnsi="Courier New" w:cs="Courier New"/>
          <w:b/>
          <w:bCs/>
        </w:rPr>
        <w:t>=3)</w:t>
      </w:r>
    </w:p>
    <w:p w14:paraId="73139088" w14:textId="58CB0507" w:rsidR="00B02784" w:rsidRDefault="000E6DE6" w:rsidP="005D560E">
      <w:r>
        <w:rPr>
          <w:noProof/>
        </w:rPr>
        <mc:AlternateContent>
          <mc:Choice Requires="wps">
            <w:drawing>
              <wp:inline distT="0" distB="0" distL="0" distR="0" wp14:anchorId="357632B0" wp14:editId="771AC380">
                <wp:extent cx="304800" cy="304800"/>
                <wp:effectExtent l="0" t="0" r="0" b="0"/>
                <wp:docPr id="1013427334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345A51" id="Rectangl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580DA9">
        <w:rPr>
          <w:noProof/>
        </w:rPr>
        <w:drawing>
          <wp:anchor distT="0" distB="0" distL="114300" distR="114300" simplePos="0" relativeHeight="251664384" behindDoc="0" locked="0" layoutInCell="1" allowOverlap="1" wp14:anchorId="4C7B80B9" wp14:editId="258BCA48">
            <wp:simplePos x="0" y="0"/>
            <wp:positionH relativeFrom="column">
              <wp:posOffset>0</wp:posOffset>
            </wp:positionH>
            <wp:positionV relativeFrom="paragraph">
              <wp:posOffset>305435</wp:posOffset>
            </wp:positionV>
            <wp:extent cx="5892800" cy="3645535"/>
            <wp:effectExtent l="0" t="0" r="0" b="0"/>
            <wp:wrapTopAndBottom/>
            <wp:docPr id="8748529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624E4" w14:textId="77777777" w:rsidR="00580DA9" w:rsidRDefault="00580DA9" w:rsidP="005D560E">
      <w:pPr>
        <w:rPr>
          <w:highlight w:val="yellow"/>
        </w:rPr>
      </w:pPr>
    </w:p>
    <w:p w14:paraId="42E2DD1F" w14:textId="77777777" w:rsidR="00580DA9" w:rsidRDefault="00580DA9" w:rsidP="005D560E">
      <w:pPr>
        <w:rPr>
          <w:highlight w:val="yellow"/>
        </w:rPr>
      </w:pPr>
    </w:p>
    <w:p w14:paraId="23BE7D38" w14:textId="2A922003" w:rsidR="00B02784" w:rsidRDefault="00B00596" w:rsidP="005D560E">
      <w:r w:rsidRPr="00FF4293">
        <w:rPr>
          <w:highlight w:val="yellow"/>
        </w:rPr>
        <w:t>Since there is no clear patten</w:t>
      </w:r>
      <w:r w:rsidR="0025512B" w:rsidRPr="00FF4293">
        <w:rPr>
          <w:highlight w:val="yellow"/>
        </w:rPr>
        <w:t xml:space="preserve"> or trend in the above plot</w:t>
      </w:r>
      <w:r w:rsidRPr="00FF4293">
        <w:rPr>
          <w:highlight w:val="yellow"/>
        </w:rPr>
        <w:t>, we are in conformity with assumption of independence.</w:t>
      </w:r>
      <w:r>
        <w:t xml:space="preserve"> </w:t>
      </w:r>
    </w:p>
    <w:p w14:paraId="0DB634D0" w14:textId="56016D62" w:rsidR="00B02784" w:rsidRDefault="00B02784" w:rsidP="005D560E"/>
    <w:p w14:paraId="109C930B" w14:textId="68E05C38" w:rsidR="00B02784" w:rsidRDefault="00B02784" w:rsidP="005D560E"/>
    <w:p w14:paraId="0F105EF0" w14:textId="77777777" w:rsidR="00310CC9" w:rsidRDefault="00310CC9" w:rsidP="005D560E"/>
    <w:p w14:paraId="439A158A" w14:textId="77777777" w:rsidR="00310CC9" w:rsidRDefault="00310CC9" w:rsidP="005D560E"/>
    <w:p w14:paraId="6E1A0155" w14:textId="77777777" w:rsidR="00310CC9" w:rsidRDefault="00310CC9" w:rsidP="005D560E"/>
    <w:p w14:paraId="5E63E042" w14:textId="77777777" w:rsidR="00BE5F18" w:rsidRDefault="00BE5F18" w:rsidP="005D560E"/>
    <w:p w14:paraId="4D38F639" w14:textId="77777777" w:rsidR="00BE5F18" w:rsidRDefault="00BE5F18" w:rsidP="005D560E"/>
    <w:p w14:paraId="5A694BC2" w14:textId="77777777" w:rsidR="00BE5F18" w:rsidRDefault="00BE5F18" w:rsidP="005D560E"/>
    <w:p w14:paraId="64B9424E" w14:textId="77777777" w:rsidR="00BE5F18" w:rsidRDefault="00BE5F18" w:rsidP="005D560E"/>
    <w:p w14:paraId="3448FA40" w14:textId="77777777" w:rsidR="00BE5F18" w:rsidRDefault="00BE5F18" w:rsidP="005D560E"/>
    <w:p w14:paraId="36C829F9" w14:textId="77777777" w:rsidR="00BE5F18" w:rsidRDefault="00BE5F18" w:rsidP="005D560E"/>
    <w:p w14:paraId="4EE3A951" w14:textId="77777777" w:rsidR="00BE5F18" w:rsidRDefault="00BE5F18" w:rsidP="005D560E"/>
    <w:p w14:paraId="435D6676" w14:textId="77777777" w:rsidR="00BE5F18" w:rsidRDefault="00BE5F18" w:rsidP="005D560E"/>
    <w:p w14:paraId="722ED71C" w14:textId="77777777" w:rsidR="00BE5F18" w:rsidRDefault="00BE5F18" w:rsidP="005D560E"/>
    <w:p w14:paraId="211D3B13" w14:textId="77777777" w:rsidR="00BE5F18" w:rsidRDefault="00BE5F18" w:rsidP="005D560E"/>
    <w:p w14:paraId="5A029347" w14:textId="77777777" w:rsidR="00BE5F18" w:rsidRDefault="00BE5F18" w:rsidP="005D560E"/>
    <w:p w14:paraId="26BF8A7C" w14:textId="77777777" w:rsidR="00310CC9" w:rsidRDefault="00310CC9" w:rsidP="005D560E"/>
    <w:p w14:paraId="03B1BB36" w14:textId="77777777" w:rsidR="00BE5F18" w:rsidRPr="00BE5F18" w:rsidRDefault="00BE5F18" w:rsidP="00BE5F18">
      <w:pPr>
        <w:rPr>
          <w:rFonts w:ascii="Courier New" w:hAnsi="Courier New" w:cs="Courier New"/>
          <w:b/>
          <w:bCs/>
        </w:rPr>
      </w:pPr>
      <w:r w:rsidRPr="00BE5F18">
        <w:rPr>
          <w:rFonts w:ascii="Courier New" w:hAnsi="Courier New" w:cs="Courier New"/>
          <w:b/>
          <w:bCs/>
        </w:rPr>
        <w:t xml:space="preserve">&gt; </w:t>
      </w:r>
      <w:proofErr w:type="spellStart"/>
      <w:r w:rsidRPr="00BE5F18">
        <w:rPr>
          <w:rFonts w:ascii="Courier New" w:hAnsi="Courier New" w:cs="Courier New"/>
          <w:b/>
          <w:bCs/>
        </w:rPr>
        <w:t>qqnorm</w:t>
      </w:r>
      <w:proofErr w:type="spellEnd"/>
      <w:r w:rsidRPr="00BE5F18">
        <w:rPr>
          <w:rFonts w:ascii="Courier New" w:hAnsi="Courier New" w:cs="Courier New"/>
          <w:b/>
          <w:bCs/>
        </w:rPr>
        <w:t>(</w:t>
      </w:r>
      <w:proofErr w:type="spellStart"/>
      <w:proofErr w:type="gramStart"/>
      <w:r w:rsidRPr="00BE5F18">
        <w:rPr>
          <w:rFonts w:ascii="Courier New" w:hAnsi="Courier New" w:cs="Courier New"/>
          <w:b/>
          <w:bCs/>
        </w:rPr>
        <w:t>my</w:t>
      </w:r>
      <w:proofErr w:type="gramEnd"/>
      <w:r w:rsidRPr="00BE5F18">
        <w:rPr>
          <w:rFonts w:ascii="Courier New" w:hAnsi="Courier New" w:cs="Courier New"/>
          <w:b/>
          <w:bCs/>
        </w:rPr>
        <w:t>.simpleLR$residuals</w:t>
      </w:r>
      <w:proofErr w:type="spellEnd"/>
      <w:r w:rsidRPr="00BE5F18">
        <w:rPr>
          <w:rFonts w:ascii="Courier New" w:hAnsi="Courier New" w:cs="Courier New"/>
          <w:b/>
          <w:bCs/>
        </w:rPr>
        <w:t xml:space="preserve">, main="Normality Plot", </w:t>
      </w:r>
      <w:proofErr w:type="spellStart"/>
      <w:r w:rsidRPr="00BE5F18">
        <w:rPr>
          <w:rFonts w:ascii="Courier New" w:hAnsi="Courier New" w:cs="Courier New"/>
          <w:b/>
          <w:bCs/>
        </w:rPr>
        <w:t>pch</w:t>
      </w:r>
      <w:proofErr w:type="spellEnd"/>
      <w:r w:rsidRPr="00BE5F18">
        <w:rPr>
          <w:rFonts w:ascii="Courier New" w:hAnsi="Courier New" w:cs="Courier New"/>
          <w:b/>
          <w:bCs/>
        </w:rPr>
        <w:t>=19)</w:t>
      </w:r>
    </w:p>
    <w:p w14:paraId="5467A9C2" w14:textId="77777777" w:rsidR="00BE5F18" w:rsidRPr="00BE5F18" w:rsidRDefault="00BE5F18" w:rsidP="00BE5F18">
      <w:pPr>
        <w:rPr>
          <w:rFonts w:ascii="Courier New" w:hAnsi="Courier New" w:cs="Courier New"/>
          <w:b/>
          <w:bCs/>
        </w:rPr>
      </w:pPr>
      <w:r w:rsidRPr="00BE5F18">
        <w:rPr>
          <w:rFonts w:ascii="Courier New" w:hAnsi="Courier New" w:cs="Courier New"/>
          <w:b/>
          <w:bCs/>
        </w:rPr>
        <w:t xml:space="preserve">&gt; </w:t>
      </w:r>
      <w:proofErr w:type="spellStart"/>
      <w:r w:rsidRPr="00BE5F18">
        <w:rPr>
          <w:rFonts w:ascii="Courier New" w:hAnsi="Courier New" w:cs="Courier New"/>
          <w:b/>
          <w:bCs/>
        </w:rPr>
        <w:t>qqline</w:t>
      </w:r>
      <w:proofErr w:type="spellEnd"/>
      <w:r w:rsidRPr="00BE5F18">
        <w:rPr>
          <w:rFonts w:ascii="Courier New" w:hAnsi="Courier New" w:cs="Courier New"/>
          <w:b/>
          <w:bCs/>
        </w:rPr>
        <w:t>(</w:t>
      </w:r>
      <w:proofErr w:type="spellStart"/>
      <w:proofErr w:type="gramStart"/>
      <w:r w:rsidRPr="00BE5F18">
        <w:rPr>
          <w:rFonts w:ascii="Courier New" w:hAnsi="Courier New" w:cs="Courier New"/>
          <w:b/>
          <w:bCs/>
        </w:rPr>
        <w:t>my</w:t>
      </w:r>
      <w:proofErr w:type="gramEnd"/>
      <w:r w:rsidRPr="00BE5F18">
        <w:rPr>
          <w:rFonts w:ascii="Courier New" w:hAnsi="Courier New" w:cs="Courier New"/>
          <w:b/>
          <w:bCs/>
        </w:rPr>
        <w:t>.simpleLR$residuals</w:t>
      </w:r>
      <w:proofErr w:type="spellEnd"/>
      <w:r w:rsidRPr="00BE5F18">
        <w:rPr>
          <w:rFonts w:ascii="Courier New" w:hAnsi="Courier New" w:cs="Courier New"/>
          <w:b/>
          <w:bCs/>
        </w:rPr>
        <w:t xml:space="preserve">, col="red", </w:t>
      </w:r>
      <w:proofErr w:type="spellStart"/>
      <w:r w:rsidRPr="00BE5F18">
        <w:rPr>
          <w:rFonts w:ascii="Courier New" w:hAnsi="Courier New" w:cs="Courier New"/>
          <w:b/>
          <w:bCs/>
        </w:rPr>
        <w:t>lwd</w:t>
      </w:r>
      <w:proofErr w:type="spellEnd"/>
      <w:r w:rsidRPr="00BE5F18">
        <w:rPr>
          <w:rFonts w:ascii="Courier New" w:hAnsi="Courier New" w:cs="Courier New"/>
          <w:b/>
          <w:bCs/>
        </w:rPr>
        <w:t>=3)</w:t>
      </w:r>
    </w:p>
    <w:p w14:paraId="69503BDC" w14:textId="3F883AFF" w:rsidR="00310CC9" w:rsidRDefault="00591F86" w:rsidP="005D560E">
      <w:r>
        <w:rPr>
          <w:noProof/>
        </w:rPr>
        <mc:AlternateContent>
          <mc:Choice Requires="wps">
            <w:drawing>
              <wp:inline distT="0" distB="0" distL="0" distR="0" wp14:anchorId="7A379C82" wp14:editId="5F6EFA61">
                <wp:extent cx="304800" cy="304800"/>
                <wp:effectExtent l="0" t="0" r="0" b="0"/>
                <wp:docPr id="1036532202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3CAE6E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310CC9">
        <w:rPr>
          <w:noProof/>
        </w:rPr>
        <w:drawing>
          <wp:anchor distT="0" distB="0" distL="114300" distR="114300" simplePos="0" relativeHeight="251662336" behindDoc="0" locked="0" layoutInCell="1" allowOverlap="1" wp14:anchorId="27CFB56E" wp14:editId="386016A2">
            <wp:simplePos x="0" y="0"/>
            <wp:positionH relativeFrom="column">
              <wp:posOffset>-396240</wp:posOffset>
            </wp:positionH>
            <wp:positionV relativeFrom="paragraph">
              <wp:posOffset>335915</wp:posOffset>
            </wp:positionV>
            <wp:extent cx="6743700" cy="4171950"/>
            <wp:effectExtent l="0" t="0" r="3810" b="1270"/>
            <wp:wrapTopAndBottom/>
            <wp:docPr id="18306282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5C5F8" w14:textId="0B167C50" w:rsidR="00310CC9" w:rsidRDefault="00310CC9" w:rsidP="005D560E"/>
    <w:p w14:paraId="7EBCC509" w14:textId="77777777" w:rsidR="00A83111" w:rsidRDefault="00A83111" w:rsidP="005D560E"/>
    <w:p w14:paraId="68199965" w14:textId="79659203" w:rsidR="00A83111" w:rsidRDefault="00A83111" w:rsidP="005D560E"/>
    <w:p w14:paraId="624F6C8B" w14:textId="335362FD" w:rsidR="00A83111" w:rsidRPr="00A83111" w:rsidRDefault="00A83111" w:rsidP="005D560E">
      <w:pPr>
        <w:rPr>
          <w:rFonts w:ascii="Courier New" w:hAnsi="Courier New" w:cs="Courier New"/>
          <w:b/>
          <w:bCs/>
        </w:rPr>
      </w:pPr>
      <w:r w:rsidRPr="00BB2C5F">
        <w:rPr>
          <w:rFonts w:ascii="Courier New" w:hAnsi="Courier New" w:cs="Courier New"/>
          <w:b/>
          <w:bCs/>
        </w:rPr>
        <w:t xml:space="preserve">&gt; </w:t>
      </w:r>
      <w:r w:rsidRPr="00A83111">
        <w:rPr>
          <w:rFonts w:ascii="Courier New" w:hAnsi="Courier New" w:cs="Courier New"/>
          <w:b/>
          <w:bCs/>
        </w:rPr>
        <w:t>hist(</w:t>
      </w:r>
      <w:proofErr w:type="spellStart"/>
      <w:proofErr w:type="gramStart"/>
      <w:r w:rsidRPr="00A83111">
        <w:rPr>
          <w:rFonts w:ascii="Courier New" w:hAnsi="Courier New" w:cs="Courier New"/>
          <w:b/>
          <w:bCs/>
        </w:rPr>
        <w:t>my</w:t>
      </w:r>
      <w:proofErr w:type="gramEnd"/>
      <w:r w:rsidRPr="00A83111">
        <w:rPr>
          <w:rFonts w:ascii="Courier New" w:hAnsi="Courier New" w:cs="Courier New"/>
          <w:b/>
          <w:bCs/>
        </w:rPr>
        <w:t>.simpleLR$residuals</w:t>
      </w:r>
      <w:proofErr w:type="spellEnd"/>
      <w:r w:rsidRPr="00A83111">
        <w:rPr>
          <w:rFonts w:ascii="Courier New" w:hAnsi="Courier New" w:cs="Courier New"/>
          <w:b/>
          <w:bCs/>
        </w:rPr>
        <w:t>, col="</w:t>
      </w:r>
      <w:proofErr w:type="spellStart"/>
      <w:r w:rsidRPr="00A83111">
        <w:rPr>
          <w:rFonts w:ascii="Courier New" w:hAnsi="Courier New" w:cs="Courier New"/>
          <w:b/>
          <w:bCs/>
        </w:rPr>
        <w:t>pink",main</w:t>
      </w:r>
      <w:proofErr w:type="spellEnd"/>
      <w:r w:rsidRPr="00A83111">
        <w:rPr>
          <w:rFonts w:ascii="Courier New" w:hAnsi="Courier New" w:cs="Courier New"/>
          <w:b/>
          <w:bCs/>
        </w:rPr>
        <w:t>="Histogram of residuals")</w:t>
      </w:r>
    </w:p>
    <w:p w14:paraId="06151D6A" w14:textId="77777777" w:rsidR="00BB2C5F" w:rsidRPr="00BB2C5F" w:rsidRDefault="00BB2C5F" w:rsidP="00BB2C5F">
      <w:pPr>
        <w:rPr>
          <w:rFonts w:ascii="Courier New" w:hAnsi="Courier New" w:cs="Courier New"/>
          <w:b/>
          <w:bCs/>
        </w:rPr>
      </w:pPr>
      <w:r w:rsidRPr="00BB2C5F">
        <w:rPr>
          <w:rFonts w:ascii="Courier New" w:hAnsi="Courier New" w:cs="Courier New"/>
          <w:b/>
          <w:bCs/>
        </w:rPr>
        <w:t>&gt; skewness(</w:t>
      </w:r>
      <w:proofErr w:type="spellStart"/>
      <w:proofErr w:type="gramStart"/>
      <w:r w:rsidRPr="00BB2C5F">
        <w:rPr>
          <w:rFonts w:ascii="Courier New" w:hAnsi="Courier New" w:cs="Courier New"/>
          <w:b/>
          <w:bCs/>
        </w:rPr>
        <w:t>my</w:t>
      </w:r>
      <w:proofErr w:type="gramEnd"/>
      <w:r w:rsidRPr="00BB2C5F">
        <w:rPr>
          <w:rFonts w:ascii="Courier New" w:hAnsi="Courier New" w:cs="Courier New"/>
          <w:b/>
          <w:bCs/>
        </w:rPr>
        <w:t>.simpleLR$residuals</w:t>
      </w:r>
      <w:proofErr w:type="spellEnd"/>
      <w:r w:rsidRPr="00BB2C5F">
        <w:rPr>
          <w:rFonts w:ascii="Courier New" w:hAnsi="Courier New" w:cs="Courier New"/>
          <w:b/>
          <w:bCs/>
        </w:rPr>
        <w:t>)</w:t>
      </w:r>
    </w:p>
    <w:p w14:paraId="731610AB" w14:textId="77777777" w:rsidR="00BB2C5F" w:rsidRPr="00BB2C5F" w:rsidRDefault="00BB2C5F" w:rsidP="00BB2C5F">
      <w:pPr>
        <w:rPr>
          <w:rFonts w:ascii="Courier New" w:hAnsi="Courier New" w:cs="Courier New"/>
          <w:b/>
          <w:bCs/>
        </w:rPr>
      </w:pPr>
      <w:r w:rsidRPr="00BB2C5F">
        <w:rPr>
          <w:rFonts w:ascii="Courier New" w:hAnsi="Courier New" w:cs="Courier New"/>
          <w:b/>
          <w:bCs/>
        </w:rPr>
        <w:t>[1] 0.6140125</w:t>
      </w:r>
    </w:p>
    <w:p w14:paraId="308A73EC" w14:textId="77777777" w:rsidR="00BB2C5F" w:rsidRPr="00BB2C5F" w:rsidRDefault="00BB2C5F" w:rsidP="00BB2C5F">
      <w:pPr>
        <w:rPr>
          <w:rFonts w:ascii="Courier New" w:hAnsi="Courier New" w:cs="Courier New"/>
          <w:b/>
          <w:bCs/>
        </w:rPr>
      </w:pPr>
      <w:r w:rsidRPr="00BB2C5F">
        <w:rPr>
          <w:rFonts w:ascii="Courier New" w:hAnsi="Courier New" w:cs="Courier New"/>
          <w:b/>
          <w:bCs/>
        </w:rPr>
        <w:t>&gt; kurtosis(</w:t>
      </w:r>
      <w:proofErr w:type="spellStart"/>
      <w:proofErr w:type="gramStart"/>
      <w:r w:rsidRPr="00BB2C5F">
        <w:rPr>
          <w:rFonts w:ascii="Courier New" w:hAnsi="Courier New" w:cs="Courier New"/>
          <w:b/>
          <w:bCs/>
        </w:rPr>
        <w:t>my</w:t>
      </w:r>
      <w:proofErr w:type="gramEnd"/>
      <w:r w:rsidRPr="00BB2C5F">
        <w:rPr>
          <w:rFonts w:ascii="Courier New" w:hAnsi="Courier New" w:cs="Courier New"/>
          <w:b/>
          <w:bCs/>
        </w:rPr>
        <w:t>.simpleLR$residuals</w:t>
      </w:r>
      <w:proofErr w:type="spellEnd"/>
      <w:r w:rsidRPr="00BB2C5F">
        <w:rPr>
          <w:rFonts w:ascii="Courier New" w:hAnsi="Courier New" w:cs="Courier New"/>
          <w:b/>
          <w:bCs/>
        </w:rPr>
        <w:t>)</w:t>
      </w:r>
    </w:p>
    <w:p w14:paraId="4A8DEBB1" w14:textId="77777777" w:rsidR="00BB2C5F" w:rsidRDefault="00BB2C5F" w:rsidP="00BB2C5F">
      <w:pPr>
        <w:rPr>
          <w:rFonts w:ascii="Courier New" w:hAnsi="Courier New" w:cs="Courier New"/>
          <w:b/>
          <w:bCs/>
        </w:rPr>
      </w:pPr>
      <w:r w:rsidRPr="00BB2C5F">
        <w:rPr>
          <w:rFonts w:ascii="Courier New" w:hAnsi="Courier New" w:cs="Courier New"/>
          <w:b/>
          <w:bCs/>
        </w:rPr>
        <w:t>[1] 4.699025</w:t>
      </w:r>
    </w:p>
    <w:p w14:paraId="2BC69844" w14:textId="77777777" w:rsidR="00A83111" w:rsidRPr="00BB2C5F" w:rsidRDefault="00A83111" w:rsidP="00BB2C5F">
      <w:pPr>
        <w:rPr>
          <w:rFonts w:ascii="Courier New" w:hAnsi="Courier New" w:cs="Courier New"/>
          <w:b/>
          <w:bCs/>
        </w:rPr>
      </w:pPr>
    </w:p>
    <w:p w14:paraId="454806FD" w14:textId="34C038C1" w:rsidR="00B00596" w:rsidRDefault="00B00596" w:rsidP="005D560E"/>
    <w:p w14:paraId="02220F34" w14:textId="77777777" w:rsidR="00A83111" w:rsidRDefault="00A83111" w:rsidP="005D560E"/>
    <w:p w14:paraId="053145CE" w14:textId="507FC2BF" w:rsidR="00310CC9" w:rsidRDefault="009B6488" w:rsidP="005D560E">
      <w:r>
        <w:rPr>
          <w:noProof/>
        </w:rPr>
        <w:lastRenderedPageBreak/>
        <mc:AlternateContent>
          <mc:Choice Requires="wps">
            <w:drawing>
              <wp:inline distT="0" distB="0" distL="0" distR="0" wp14:anchorId="5B87A394" wp14:editId="0EE3B412">
                <wp:extent cx="304800" cy="304800"/>
                <wp:effectExtent l="0" t="0" r="0" b="0"/>
                <wp:docPr id="721312946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7846C0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A83111">
        <w:rPr>
          <w:noProof/>
        </w:rPr>
        <w:drawing>
          <wp:anchor distT="0" distB="0" distL="114300" distR="114300" simplePos="0" relativeHeight="251663360" behindDoc="0" locked="0" layoutInCell="1" allowOverlap="1" wp14:anchorId="4D1E7647" wp14:editId="453864D3">
            <wp:simplePos x="0" y="0"/>
            <wp:positionH relativeFrom="column">
              <wp:posOffset>604157</wp:posOffset>
            </wp:positionH>
            <wp:positionV relativeFrom="paragraph">
              <wp:posOffset>544</wp:posOffset>
            </wp:positionV>
            <wp:extent cx="5172710" cy="3200400"/>
            <wp:effectExtent l="0" t="0" r="8890" b="0"/>
            <wp:wrapTopAndBottom/>
            <wp:docPr id="12722017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C61FB" w14:textId="67705C71" w:rsidR="00310CC9" w:rsidRDefault="00310CC9" w:rsidP="005D560E"/>
    <w:p w14:paraId="4FE7020B" w14:textId="77777777" w:rsidR="00310CC9" w:rsidRDefault="00310CC9" w:rsidP="005D560E"/>
    <w:p w14:paraId="5CFA7A5A" w14:textId="70D3A0D6" w:rsidR="00310CC9" w:rsidRPr="00080E86" w:rsidRDefault="007C346A" w:rsidP="005D560E">
      <w:pPr>
        <w:rPr>
          <w:highlight w:val="yellow"/>
        </w:rPr>
      </w:pPr>
      <w:r w:rsidRPr="00080E86">
        <w:rPr>
          <w:highlight w:val="yellow"/>
        </w:rPr>
        <w:t xml:space="preserve">The skewness is </w:t>
      </w:r>
      <w:r w:rsidRPr="00080E86">
        <w:rPr>
          <w:highlight w:val="yellow"/>
        </w:rPr>
        <w:t>0.6140125</w:t>
      </w:r>
      <w:r w:rsidRPr="00080E86">
        <w:rPr>
          <w:highlight w:val="yellow"/>
        </w:rPr>
        <w:t xml:space="preserve"> indicating slightly right skewness. </w:t>
      </w:r>
    </w:p>
    <w:p w14:paraId="71241D81" w14:textId="70C27F66" w:rsidR="007C346A" w:rsidRPr="00080E86" w:rsidRDefault="007C346A" w:rsidP="007C346A">
      <w:pPr>
        <w:rPr>
          <w:highlight w:val="yellow"/>
        </w:rPr>
      </w:pPr>
      <w:r w:rsidRPr="00080E86">
        <w:rPr>
          <w:highlight w:val="yellow"/>
        </w:rPr>
        <w:t xml:space="preserve">The kurtosis is </w:t>
      </w:r>
      <w:r w:rsidRPr="00080E86">
        <w:rPr>
          <w:highlight w:val="yellow"/>
        </w:rPr>
        <w:t>4.699025</w:t>
      </w:r>
      <w:r w:rsidRPr="00080E86">
        <w:rPr>
          <w:highlight w:val="yellow"/>
        </w:rPr>
        <w:t xml:space="preserve"> which means that the residuals are a bit more peaked than a normal distribution. The residuals are centered around zero (as per histogram)</w:t>
      </w:r>
      <w:r w:rsidR="00FB4212" w:rsidRPr="00080E86">
        <w:rPr>
          <w:highlight w:val="yellow"/>
        </w:rPr>
        <w:t xml:space="preserve"> but have some outliers confirming the skewness and kurtosis. </w:t>
      </w:r>
    </w:p>
    <w:p w14:paraId="2A235799" w14:textId="35073690" w:rsidR="00C82C14" w:rsidRPr="00080E86" w:rsidRDefault="00C82C14" w:rsidP="007C346A">
      <w:pPr>
        <w:rPr>
          <w:highlight w:val="yellow"/>
        </w:rPr>
      </w:pPr>
      <w:r w:rsidRPr="00080E86">
        <w:rPr>
          <w:highlight w:val="yellow"/>
        </w:rPr>
        <w:t xml:space="preserve">Overall, the residuals are approximately normally distributed, with only slight deviations. </w:t>
      </w:r>
    </w:p>
    <w:p w14:paraId="538C9909" w14:textId="624F6A43" w:rsidR="00C82C14" w:rsidRPr="007C346A" w:rsidRDefault="00C82C14" w:rsidP="007C346A">
      <w:r w:rsidRPr="00080E86">
        <w:rPr>
          <w:highlight w:val="yellow"/>
        </w:rPr>
        <w:t xml:space="preserve">We are in conformity with </w:t>
      </w:r>
      <w:r w:rsidR="009C438B" w:rsidRPr="00080E86">
        <w:rPr>
          <w:highlight w:val="yellow"/>
        </w:rPr>
        <w:t>assumptions</w:t>
      </w:r>
      <w:r w:rsidRPr="00080E86">
        <w:rPr>
          <w:highlight w:val="yellow"/>
        </w:rPr>
        <w:t xml:space="preserve"> of normality.</w:t>
      </w:r>
    </w:p>
    <w:p w14:paraId="5A8D8EA1" w14:textId="118CD5D4" w:rsidR="007C346A" w:rsidRDefault="007C346A" w:rsidP="005D560E"/>
    <w:p w14:paraId="7D44D89A" w14:textId="77777777" w:rsidR="00A83111" w:rsidRDefault="00A83111" w:rsidP="005D560E"/>
    <w:p w14:paraId="291B7A96" w14:textId="39F611C4" w:rsidR="00A83111" w:rsidRDefault="00A83111" w:rsidP="005D560E"/>
    <w:p w14:paraId="463AB408" w14:textId="77777777" w:rsidR="00A83111" w:rsidRDefault="00A83111" w:rsidP="005D560E"/>
    <w:p w14:paraId="4C717C46" w14:textId="77777777" w:rsidR="00A83111" w:rsidRDefault="00A83111" w:rsidP="005D560E"/>
    <w:p w14:paraId="3B363ED5" w14:textId="311E6F21" w:rsidR="00A83111" w:rsidRDefault="00A83111" w:rsidP="005D560E"/>
    <w:p w14:paraId="6C4F455D" w14:textId="77777777" w:rsidR="00A83111" w:rsidRDefault="00A83111" w:rsidP="005D560E"/>
    <w:p w14:paraId="7E955C60" w14:textId="77777777" w:rsidR="00A83111" w:rsidRDefault="00A83111" w:rsidP="005D560E"/>
    <w:p w14:paraId="50422B75" w14:textId="77777777" w:rsidR="00A83111" w:rsidRDefault="00A83111" w:rsidP="005D560E"/>
    <w:p w14:paraId="6D1CDF36" w14:textId="77777777" w:rsidR="00A83111" w:rsidRDefault="00A83111" w:rsidP="005D560E"/>
    <w:p w14:paraId="6FE42397" w14:textId="77777777" w:rsidR="00A83111" w:rsidRDefault="00A83111" w:rsidP="005D560E"/>
    <w:p w14:paraId="21FD55E4" w14:textId="77777777" w:rsidR="00A83111" w:rsidRDefault="00A83111" w:rsidP="005D560E"/>
    <w:p w14:paraId="52A7B99C" w14:textId="77777777" w:rsidR="00310CC9" w:rsidRDefault="00310CC9" w:rsidP="005D560E"/>
    <w:p w14:paraId="179B0CBB" w14:textId="0B6A5F0B" w:rsidR="00310CC9" w:rsidRDefault="00310CC9" w:rsidP="005D560E"/>
    <w:p w14:paraId="5C48D89B" w14:textId="77777777" w:rsidR="003C3D7A" w:rsidRDefault="003C3D7A" w:rsidP="005D560E"/>
    <w:p w14:paraId="0D1234FE" w14:textId="77777777" w:rsidR="003C3D7A" w:rsidRDefault="003C3D7A" w:rsidP="005D560E"/>
    <w:p w14:paraId="077468D2" w14:textId="77777777" w:rsidR="003C3D7A" w:rsidRDefault="003C3D7A" w:rsidP="005D560E"/>
    <w:p w14:paraId="6A278A7F" w14:textId="77777777" w:rsidR="003C3D7A" w:rsidRDefault="003C3D7A" w:rsidP="005D560E"/>
    <w:p w14:paraId="33BB013B" w14:textId="1693CC07" w:rsidR="003C3D7A" w:rsidRDefault="003C3D7A" w:rsidP="005D560E"/>
    <w:p w14:paraId="19AB440F" w14:textId="77777777" w:rsidR="003C3D7A" w:rsidRPr="003C3D7A" w:rsidRDefault="003C3D7A" w:rsidP="003C3D7A">
      <w:pPr>
        <w:rPr>
          <w:rFonts w:ascii="Courier New" w:hAnsi="Courier New" w:cs="Courier New"/>
          <w:b/>
          <w:bCs/>
        </w:rPr>
      </w:pPr>
      <w:r w:rsidRPr="003C3D7A">
        <w:rPr>
          <w:rFonts w:ascii="Courier New" w:hAnsi="Courier New" w:cs="Courier New"/>
          <w:b/>
          <w:bCs/>
        </w:rPr>
        <w:t>&gt; plot(</w:t>
      </w:r>
      <w:proofErr w:type="spellStart"/>
      <w:proofErr w:type="gramStart"/>
      <w:r w:rsidRPr="003C3D7A">
        <w:rPr>
          <w:rFonts w:ascii="Courier New" w:hAnsi="Courier New" w:cs="Courier New"/>
          <w:b/>
          <w:bCs/>
        </w:rPr>
        <w:t>my</w:t>
      </w:r>
      <w:proofErr w:type="gramEnd"/>
      <w:r w:rsidRPr="003C3D7A">
        <w:rPr>
          <w:rFonts w:ascii="Courier New" w:hAnsi="Courier New" w:cs="Courier New"/>
          <w:b/>
          <w:bCs/>
        </w:rPr>
        <w:t>.simpleLR$fitted.values</w:t>
      </w:r>
      <w:proofErr w:type="spellEnd"/>
      <w:r w:rsidRPr="003C3D7A">
        <w:rPr>
          <w:rFonts w:ascii="Courier New" w:hAnsi="Courier New" w:cs="Courier New"/>
          <w:b/>
          <w:bCs/>
        </w:rPr>
        <w:t>, scale(</w:t>
      </w:r>
      <w:proofErr w:type="spellStart"/>
      <w:r w:rsidRPr="003C3D7A">
        <w:rPr>
          <w:rFonts w:ascii="Courier New" w:hAnsi="Courier New" w:cs="Courier New"/>
          <w:b/>
          <w:bCs/>
        </w:rPr>
        <w:t>my.simpleLR$residuals</w:t>
      </w:r>
      <w:proofErr w:type="spellEnd"/>
      <w:r w:rsidRPr="003C3D7A">
        <w:rPr>
          <w:rFonts w:ascii="Courier New" w:hAnsi="Courier New" w:cs="Courier New"/>
          <w:b/>
          <w:bCs/>
        </w:rPr>
        <w:t xml:space="preserve">), </w:t>
      </w:r>
      <w:proofErr w:type="spellStart"/>
      <w:r w:rsidRPr="003C3D7A">
        <w:rPr>
          <w:rFonts w:ascii="Courier New" w:hAnsi="Courier New" w:cs="Courier New"/>
          <w:b/>
          <w:bCs/>
        </w:rPr>
        <w:t>pch</w:t>
      </w:r>
      <w:proofErr w:type="spellEnd"/>
      <w:r w:rsidRPr="003C3D7A">
        <w:rPr>
          <w:rFonts w:ascii="Courier New" w:hAnsi="Courier New" w:cs="Courier New"/>
          <w:b/>
          <w:bCs/>
        </w:rPr>
        <w:t xml:space="preserve">=19, </w:t>
      </w:r>
    </w:p>
    <w:p w14:paraId="5A5EA4E7" w14:textId="77777777" w:rsidR="003C3D7A" w:rsidRPr="003C3D7A" w:rsidRDefault="003C3D7A" w:rsidP="003C3D7A">
      <w:pPr>
        <w:rPr>
          <w:rFonts w:ascii="Courier New" w:hAnsi="Courier New" w:cs="Courier New"/>
          <w:b/>
          <w:bCs/>
        </w:rPr>
      </w:pPr>
      <w:r w:rsidRPr="003C3D7A">
        <w:rPr>
          <w:rFonts w:ascii="Courier New" w:hAnsi="Courier New" w:cs="Courier New"/>
          <w:b/>
          <w:bCs/>
        </w:rPr>
        <w:t xml:space="preserve">+      </w:t>
      </w:r>
      <w:proofErr w:type="spellStart"/>
      <w:r w:rsidRPr="003C3D7A">
        <w:rPr>
          <w:rFonts w:ascii="Courier New" w:hAnsi="Courier New" w:cs="Courier New"/>
          <w:b/>
          <w:bCs/>
        </w:rPr>
        <w:t>xlab</w:t>
      </w:r>
      <w:proofErr w:type="spellEnd"/>
      <w:r w:rsidRPr="003C3D7A">
        <w:rPr>
          <w:rFonts w:ascii="Courier New" w:hAnsi="Courier New" w:cs="Courier New"/>
          <w:b/>
          <w:bCs/>
        </w:rPr>
        <w:t xml:space="preserve">="Fitted values", </w:t>
      </w:r>
      <w:proofErr w:type="spellStart"/>
      <w:r w:rsidRPr="003C3D7A">
        <w:rPr>
          <w:rFonts w:ascii="Courier New" w:hAnsi="Courier New" w:cs="Courier New"/>
          <w:b/>
          <w:bCs/>
        </w:rPr>
        <w:t>ylab</w:t>
      </w:r>
      <w:proofErr w:type="spellEnd"/>
      <w:r w:rsidRPr="003C3D7A">
        <w:rPr>
          <w:rFonts w:ascii="Courier New" w:hAnsi="Courier New" w:cs="Courier New"/>
          <w:b/>
          <w:bCs/>
        </w:rPr>
        <w:t>="Residuals", main="Equality of Variances",</w:t>
      </w:r>
    </w:p>
    <w:p w14:paraId="7BE90742" w14:textId="77777777" w:rsidR="003C3D7A" w:rsidRPr="003C3D7A" w:rsidRDefault="003C3D7A" w:rsidP="003C3D7A">
      <w:pPr>
        <w:rPr>
          <w:rFonts w:ascii="Courier New" w:hAnsi="Courier New" w:cs="Courier New"/>
          <w:b/>
          <w:bCs/>
        </w:rPr>
      </w:pPr>
      <w:r w:rsidRPr="003C3D7A">
        <w:rPr>
          <w:rFonts w:ascii="Courier New" w:hAnsi="Courier New" w:cs="Courier New"/>
          <w:b/>
          <w:bCs/>
        </w:rPr>
        <w:t xml:space="preserve">+      </w:t>
      </w:r>
      <w:proofErr w:type="spellStart"/>
      <w:r w:rsidRPr="003C3D7A">
        <w:rPr>
          <w:rFonts w:ascii="Courier New" w:hAnsi="Courier New" w:cs="Courier New"/>
          <w:b/>
          <w:bCs/>
        </w:rPr>
        <w:t>ylim</w:t>
      </w:r>
      <w:proofErr w:type="spellEnd"/>
      <w:r w:rsidRPr="003C3D7A">
        <w:rPr>
          <w:rFonts w:ascii="Courier New" w:hAnsi="Courier New" w:cs="Courier New"/>
          <w:b/>
          <w:bCs/>
        </w:rPr>
        <w:t>=c(-4,4))</w:t>
      </w:r>
    </w:p>
    <w:p w14:paraId="35C86AE9" w14:textId="77777777" w:rsidR="003C3D7A" w:rsidRPr="003C3D7A" w:rsidRDefault="003C3D7A" w:rsidP="003C3D7A">
      <w:pPr>
        <w:rPr>
          <w:rFonts w:ascii="Courier New" w:hAnsi="Courier New" w:cs="Courier New"/>
          <w:b/>
          <w:bCs/>
        </w:rPr>
      </w:pPr>
      <w:r w:rsidRPr="003C3D7A">
        <w:rPr>
          <w:rFonts w:ascii="Courier New" w:hAnsi="Courier New" w:cs="Courier New"/>
          <w:b/>
          <w:bCs/>
        </w:rPr>
        <w:t xml:space="preserve">&gt; </w:t>
      </w:r>
      <w:proofErr w:type="spellStart"/>
      <w:r w:rsidRPr="003C3D7A">
        <w:rPr>
          <w:rFonts w:ascii="Courier New" w:hAnsi="Courier New" w:cs="Courier New"/>
          <w:b/>
          <w:bCs/>
        </w:rPr>
        <w:t>abline</w:t>
      </w:r>
      <w:proofErr w:type="spellEnd"/>
      <w:r w:rsidRPr="003C3D7A">
        <w:rPr>
          <w:rFonts w:ascii="Courier New" w:hAnsi="Courier New" w:cs="Courier New"/>
          <w:b/>
          <w:bCs/>
        </w:rPr>
        <w:t>(0,0, col="red",</w:t>
      </w:r>
      <w:proofErr w:type="spellStart"/>
      <w:r w:rsidRPr="003C3D7A">
        <w:rPr>
          <w:rFonts w:ascii="Courier New" w:hAnsi="Courier New" w:cs="Courier New"/>
          <w:b/>
          <w:bCs/>
        </w:rPr>
        <w:t>lwd</w:t>
      </w:r>
      <w:proofErr w:type="spellEnd"/>
      <w:r w:rsidRPr="003C3D7A">
        <w:rPr>
          <w:rFonts w:ascii="Courier New" w:hAnsi="Courier New" w:cs="Courier New"/>
          <w:b/>
          <w:bCs/>
        </w:rPr>
        <w:t>=3)</w:t>
      </w:r>
    </w:p>
    <w:p w14:paraId="7F389CFD" w14:textId="1053C0CC" w:rsidR="003C3D7A" w:rsidRDefault="002F505B" w:rsidP="005D560E">
      <w:r>
        <w:rPr>
          <w:noProof/>
        </w:rPr>
        <w:drawing>
          <wp:anchor distT="0" distB="0" distL="114300" distR="114300" simplePos="0" relativeHeight="251665408" behindDoc="0" locked="0" layoutInCell="1" allowOverlap="1" wp14:anchorId="194653D0" wp14:editId="4481A37D">
            <wp:simplePos x="0" y="0"/>
            <wp:positionH relativeFrom="column">
              <wp:posOffset>-123825</wp:posOffset>
            </wp:positionH>
            <wp:positionV relativeFrom="paragraph">
              <wp:posOffset>216535</wp:posOffset>
            </wp:positionV>
            <wp:extent cx="5867400" cy="3629660"/>
            <wp:effectExtent l="0" t="0" r="0" b="8890"/>
            <wp:wrapTopAndBottom/>
            <wp:docPr id="8995122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2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F28CD" w14:textId="27C48685" w:rsidR="003C3D7A" w:rsidRDefault="003C3D7A" w:rsidP="005D560E"/>
    <w:p w14:paraId="5E348CBB" w14:textId="69609767" w:rsidR="003C3D7A" w:rsidRDefault="009E10D1" w:rsidP="005D560E">
      <w:r w:rsidRPr="004A3063">
        <w:rPr>
          <w:highlight w:val="yellow"/>
        </w:rPr>
        <w:t xml:space="preserve">In the above plot, some variability can be seen, which might be influenced by </w:t>
      </w:r>
      <w:r w:rsidR="00D84396" w:rsidRPr="004A3063">
        <w:rPr>
          <w:highlight w:val="yellow"/>
        </w:rPr>
        <w:t>outliers</w:t>
      </w:r>
      <w:r w:rsidRPr="004A3063">
        <w:rPr>
          <w:highlight w:val="yellow"/>
        </w:rPr>
        <w:t>.</w:t>
      </w:r>
      <w:r w:rsidR="007B52A8" w:rsidRPr="004A3063">
        <w:rPr>
          <w:highlight w:val="yellow"/>
        </w:rPr>
        <w:t xml:space="preserve"> The residuals appear to be fairy constant in their spread, suggesting that the </w:t>
      </w:r>
      <w:r w:rsidR="00C0569F" w:rsidRPr="004A3063">
        <w:rPr>
          <w:highlight w:val="yellow"/>
        </w:rPr>
        <w:t>homoscedasticity</w:t>
      </w:r>
      <w:r w:rsidR="007B52A8" w:rsidRPr="004A3063">
        <w:rPr>
          <w:highlight w:val="yellow"/>
        </w:rPr>
        <w:t xml:space="preserve"> assumption is satisfied.</w:t>
      </w:r>
      <w:r w:rsidR="0058683D" w:rsidRPr="004A3063">
        <w:rPr>
          <w:highlight w:val="yellow"/>
        </w:rPr>
        <w:t xml:space="preserve"> Therefore, we are in conformity with assumption of equality of variances.</w:t>
      </w:r>
    </w:p>
    <w:p w14:paraId="4330F047" w14:textId="77777777" w:rsidR="003C3D7A" w:rsidRDefault="003C3D7A" w:rsidP="005D560E"/>
    <w:p w14:paraId="648132DF" w14:textId="06957A24" w:rsidR="003C3D7A" w:rsidRDefault="003C3D7A" w:rsidP="005D560E"/>
    <w:p w14:paraId="75796FD1" w14:textId="77777777" w:rsidR="003C3D7A" w:rsidRDefault="003C3D7A" w:rsidP="005D560E"/>
    <w:p w14:paraId="41ED9CCF" w14:textId="77777777" w:rsidR="003C3D7A" w:rsidRDefault="003C3D7A" w:rsidP="005D560E"/>
    <w:p w14:paraId="0F6C8079" w14:textId="332FEF87" w:rsidR="003C3D7A" w:rsidRDefault="003C3D7A" w:rsidP="005D560E"/>
    <w:p w14:paraId="42039973" w14:textId="77777777" w:rsidR="003C3D7A" w:rsidRDefault="003C3D7A" w:rsidP="005D560E"/>
    <w:p w14:paraId="109659F6" w14:textId="46149143" w:rsidR="003C3D7A" w:rsidRDefault="003C3D7A" w:rsidP="005D560E"/>
    <w:p w14:paraId="44C53BD7" w14:textId="79A6EACE" w:rsidR="003C3D7A" w:rsidRDefault="003C3D7A" w:rsidP="005D560E"/>
    <w:p w14:paraId="491F3101" w14:textId="76209115" w:rsidR="003C3D7A" w:rsidRDefault="003C3D7A" w:rsidP="005D560E"/>
    <w:p w14:paraId="5B196557" w14:textId="72A64E8D" w:rsidR="003C3D7A" w:rsidRDefault="003C3D7A" w:rsidP="005D560E"/>
    <w:p w14:paraId="6D42A4E0" w14:textId="77777777" w:rsidR="003C3D7A" w:rsidRDefault="003C3D7A" w:rsidP="005D560E"/>
    <w:p w14:paraId="3C08FB60" w14:textId="77777777" w:rsidR="003C3D7A" w:rsidRDefault="003C3D7A" w:rsidP="005D560E"/>
    <w:p w14:paraId="096DB05A" w14:textId="77777777" w:rsidR="003C3D7A" w:rsidRDefault="003C3D7A" w:rsidP="005D560E"/>
    <w:p w14:paraId="0ACE5240" w14:textId="77777777" w:rsidR="003C3D7A" w:rsidRDefault="003C3D7A" w:rsidP="005D560E"/>
    <w:p w14:paraId="40E7F129" w14:textId="77777777" w:rsidR="003C3D7A" w:rsidRDefault="003C3D7A" w:rsidP="005D560E"/>
    <w:p w14:paraId="44E65BCE" w14:textId="77777777" w:rsidR="003C3D7A" w:rsidRDefault="003C3D7A" w:rsidP="005D560E"/>
    <w:p w14:paraId="0684A81A" w14:textId="77777777" w:rsidR="003C3D7A" w:rsidRDefault="003C3D7A" w:rsidP="005D560E"/>
    <w:p w14:paraId="7B071704" w14:textId="01A1D085" w:rsidR="00310CC9" w:rsidRDefault="00310CC9" w:rsidP="005D560E"/>
    <w:p w14:paraId="64116B21" w14:textId="27F54E14" w:rsidR="00B60A5A" w:rsidRDefault="00B60A5A" w:rsidP="005E1B69">
      <w:pPr>
        <w:pStyle w:val="ListParagraph"/>
        <w:numPr>
          <w:ilvl w:val="0"/>
          <w:numId w:val="5"/>
        </w:numPr>
      </w:pPr>
      <w:r>
        <w:t>A two-year-old Honda CR-V with approximately 25,000 miles is offered for sale.  What does your model predict the price of this car should be?</w:t>
      </w:r>
    </w:p>
    <w:p w14:paraId="1B72C956" w14:textId="77777777" w:rsidR="00321303" w:rsidRDefault="00321303" w:rsidP="00321303"/>
    <w:p w14:paraId="2E99630B" w14:textId="77777777" w:rsidR="00E91EFF" w:rsidRPr="00E91EFF" w:rsidRDefault="00E91EFF" w:rsidP="00E91EFF">
      <w:pPr>
        <w:rPr>
          <w:rFonts w:ascii="Courier New" w:hAnsi="Courier New" w:cs="Courier New"/>
          <w:b/>
          <w:bCs/>
        </w:rPr>
      </w:pPr>
      <w:r w:rsidRPr="00E91EFF">
        <w:rPr>
          <w:rFonts w:ascii="Courier New" w:hAnsi="Courier New" w:cs="Courier New"/>
          <w:b/>
          <w:bCs/>
        </w:rPr>
        <w:t>&gt; attach(</w:t>
      </w:r>
      <w:proofErr w:type="spellStart"/>
      <w:proofErr w:type="gramStart"/>
      <w:r w:rsidRPr="00E91EFF">
        <w:rPr>
          <w:rFonts w:ascii="Courier New" w:hAnsi="Courier New" w:cs="Courier New"/>
          <w:b/>
          <w:bCs/>
        </w:rPr>
        <w:t>my</w:t>
      </w:r>
      <w:proofErr w:type="gramEnd"/>
      <w:r w:rsidRPr="00E91EFF">
        <w:rPr>
          <w:rFonts w:ascii="Courier New" w:hAnsi="Courier New" w:cs="Courier New"/>
          <w:b/>
          <w:bCs/>
        </w:rPr>
        <w:t>.sample</w:t>
      </w:r>
      <w:proofErr w:type="spellEnd"/>
      <w:r w:rsidRPr="00E91EFF">
        <w:rPr>
          <w:rFonts w:ascii="Courier New" w:hAnsi="Courier New" w:cs="Courier New"/>
          <w:b/>
          <w:bCs/>
        </w:rPr>
        <w:t>)</w:t>
      </w:r>
    </w:p>
    <w:p w14:paraId="07FCA929" w14:textId="77777777" w:rsidR="00E91EFF" w:rsidRPr="00E91EFF" w:rsidRDefault="00E91EFF" w:rsidP="00E91EFF">
      <w:pPr>
        <w:rPr>
          <w:rFonts w:ascii="Courier New" w:hAnsi="Courier New" w:cs="Courier New"/>
          <w:b/>
          <w:bCs/>
        </w:rPr>
      </w:pPr>
      <w:r w:rsidRPr="00E91EFF">
        <w:rPr>
          <w:rFonts w:ascii="Courier New" w:hAnsi="Courier New" w:cs="Courier New"/>
          <w:b/>
          <w:bCs/>
        </w:rPr>
        <w:t xml:space="preserve">&gt; </w:t>
      </w:r>
      <w:proofErr w:type="spellStart"/>
      <w:r w:rsidRPr="00E91EFF">
        <w:rPr>
          <w:rFonts w:ascii="Courier New" w:hAnsi="Courier New" w:cs="Courier New"/>
          <w:b/>
          <w:bCs/>
        </w:rPr>
        <w:t>newdata</w:t>
      </w:r>
      <w:proofErr w:type="spellEnd"/>
      <w:r w:rsidRPr="00E91EFF">
        <w:rPr>
          <w:rFonts w:ascii="Courier New" w:hAnsi="Courier New" w:cs="Courier New"/>
          <w:b/>
          <w:bCs/>
        </w:rPr>
        <w:t>=</w:t>
      </w:r>
      <w:proofErr w:type="spellStart"/>
      <w:r w:rsidRPr="00E91EFF">
        <w:rPr>
          <w:rFonts w:ascii="Courier New" w:hAnsi="Courier New" w:cs="Courier New"/>
          <w:b/>
          <w:bCs/>
        </w:rPr>
        <w:t>data.frame</w:t>
      </w:r>
      <w:proofErr w:type="spellEnd"/>
      <w:r w:rsidRPr="00E91EFF">
        <w:rPr>
          <w:rFonts w:ascii="Courier New" w:hAnsi="Courier New" w:cs="Courier New"/>
          <w:b/>
          <w:bCs/>
        </w:rPr>
        <w:t>(mileage=25000)</w:t>
      </w:r>
    </w:p>
    <w:p w14:paraId="02F23CC6" w14:textId="77777777" w:rsidR="00E91EFF" w:rsidRPr="00E91EFF" w:rsidRDefault="00E91EFF" w:rsidP="00E91EFF">
      <w:pPr>
        <w:rPr>
          <w:rFonts w:ascii="Courier New" w:hAnsi="Courier New" w:cs="Courier New"/>
          <w:b/>
          <w:bCs/>
        </w:rPr>
      </w:pPr>
      <w:r w:rsidRPr="00E91EFF">
        <w:rPr>
          <w:rFonts w:ascii="Courier New" w:hAnsi="Courier New" w:cs="Courier New"/>
          <w:b/>
          <w:bCs/>
        </w:rPr>
        <w:t xml:space="preserve">&gt; </w:t>
      </w:r>
      <w:proofErr w:type="spellStart"/>
      <w:r w:rsidRPr="00E91EFF">
        <w:rPr>
          <w:rFonts w:ascii="Courier New" w:hAnsi="Courier New" w:cs="Courier New"/>
          <w:b/>
          <w:bCs/>
        </w:rPr>
        <w:t>predicted_price</w:t>
      </w:r>
      <w:proofErr w:type="spellEnd"/>
      <w:r w:rsidRPr="00E91EFF">
        <w:rPr>
          <w:rFonts w:ascii="Courier New" w:hAnsi="Courier New" w:cs="Courier New"/>
          <w:b/>
          <w:bCs/>
        </w:rPr>
        <w:t xml:space="preserve"> = predict(</w:t>
      </w:r>
      <w:proofErr w:type="spellStart"/>
      <w:proofErr w:type="gramStart"/>
      <w:r w:rsidRPr="00E91EFF">
        <w:rPr>
          <w:rFonts w:ascii="Courier New" w:hAnsi="Courier New" w:cs="Courier New"/>
          <w:b/>
          <w:bCs/>
        </w:rPr>
        <w:t>my</w:t>
      </w:r>
      <w:proofErr w:type="gramEnd"/>
      <w:r w:rsidRPr="00E91EFF">
        <w:rPr>
          <w:rFonts w:ascii="Courier New" w:hAnsi="Courier New" w:cs="Courier New"/>
          <w:b/>
          <w:bCs/>
        </w:rPr>
        <w:t>.simpleLR</w:t>
      </w:r>
      <w:proofErr w:type="spellEnd"/>
      <w:r w:rsidRPr="00E91EFF">
        <w:rPr>
          <w:rFonts w:ascii="Courier New" w:hAnsi="Courier New" w:cs="Courier New"/>
          <w:b/>
          <w:bCs/>
        </w:rPr>
        <w:t xml:space="preserve">, </w:t>
      </w:r>
      <w:proofErr w:type="spellStart"/>
      <w:r w:rsidRPr="00E91EFF">
        <w:rPr>
          <w:rFonts w:ascii="Courier New" w:hAnsi="Courier New" w:cs="Courier New"/>
          <w:b/>
          <w:bCs/>
        </w:rPr>
        <w:t>newdata</w:t>
      </w:r>
      <w:proofErr w:type="spellEnd"/>
      <w:r w:rsidRPr="00E91EFF">
        <w:rPr>
          <w:rFonts w:ascii="Courier New" w:hAnsi="Courier New" w:cs="Courier New"/>
          <w:b/>
          <w:bCs/>
        </w:rPr>
        <w:t>, interval = "none")</w:t>
      </w:r>
    </w:p>
    <w:p w14:paraId="22123838" w14:textId="77777777" w:rsidR="00E91EFF" w:rsidRPr="00E91EFF" w:rsidRDefault="00E91EFF" w:rsidP="00E91EFF">
      <w:pPr>
        <w:rPr>
          <w:rFonts w:ascii="Courier New" w:hAnsi="Courier New" w:cs="Courier New"/>
          <w:b/>
          <w:bCs/>
        </w:rPr>
      </w:pPr>
      <w:r w:rsidRPr="00E91EFF">
        <w:rPr>
          <w:rFonts w:ascii="Courier New" w:hAnsi="Courier New" w:cs="Courier New"/>
          <w:b/>
          <w:bCs/>
        </w:rPr>
        <w:t xml:space="preserve">&gt; </w:t>
      </w:r>
      <w:proofErr w:type="spellStart"/>
      <w:r w:rsidRPr="00E91EFF">
        <w:rPr>
          <w:rFonts w:ascii="Courier New" w:hAnsi="Courier New" w:cs="Courier New"/>
          <w:b/>
          <w:bCs/>
        </w:rPr>
        <w:t>predicted_price</w:t>
      </w:r>
      <w:proofErr w:type="spellEnd"/>
    </w:p>
    <w:p w14:paraId="30039058" w14:textId="77777777" w:rsidR="00E91EFF" w:rsidRPr="00E91EFF" w:rsidRDefault="00E91EFF" w:rsidP="00E91EFF">
      <w:pPr>
        <w:rPr>
          <w:rFonts w:ascii="Courier New" w:hAnsi="Courier New" w:cs="Courier New"/>
          <w:b/>
          <w:bCs/>
        </w:rPr>
      </w:pPr>
      <w:r w:rsidRPr="00E91EFF">
        <w:rPr>
          <w:rFonts w:ascii="Courier New" w:hAnsi="Courier New" w:cs="Courier New"/>
          <w:b/>
          <w:bCs/>
        </w:rPr>
        <w:t xml:space="preserve">       1 </w:t>
      </w:r>
    </w:p>
    <w:p w14:paraId="13C53BD7" w14:textId="77777777" w:rsidR="00E91EFF" w:rsidRPr="00E91EFF" w:rsidRDefault="00E91EFF" w:rsidP="00E91EFF">
      <w:pPr>
        <w:rPr>
          <w:rFonts w:ascii="Courier New" w:hAnsi="Courier New" w:cs="Courier New"/>
          <w:b/>
          <w:bCs/>
        </w:rPr>
      </w:pPr>
      <w:r w:rsidRPr="00E91EFF">
        <w:rPr>
          <w:rFonts w:ascii="Courier New" w:hAnsi="Courier New" w:cs="Courier New"/>
          <w:b/>
          <w:bCs/>
        </w:rPr>
        <w:t xml:space="preserve">13308.59 </w:t>
      </w:r>
    </w:p>
    <w:p w14:paraId="2B658F05" w14:textId="77777777" w:rsidR="00E91EFF" w:rsidRDefault="00E91EFF" w:rsidP="00321303"/>
    <w:p w14:paraId="0892898C" w14:textId="3305A700" w:rsidR="00746424" w:rsidRDefault="00B60A5A" w:rsidP="00746424">
      <w:pPr>
        <w:pStyle w:val="ListParagraph"/>
        <w:numPr>
          <w:ilvl w:val="0"/>
          <w:numId w:val="5"/>
        </w:numPr>
      </w:pPr>
      <w:r>
        <w:t xml:space="preserve">The vehicle shown below is a 1934 Rolls Royce Phantom II Continental Owens Drophead </w:t>
      </w:r>
      <w:proofErr w:type="spellStart"/>
      <w:r>
        <w:t>Sedanca</w:t>
      </w:r>
      <w:proofErr w:type="spellEnd"/>
      <w:r>
        <w:t xml:space="preserve"> Coupe, a</w:t>
      </w:r>
      <w:r w:rsidR="00746424">
        <w:t xml:space="preserve"> custom-built vehicle which is likely one of a kind </w:t>
      </w:r>
      <w:r>
        <w:t xml:space="preserve">and highly collectable.  Its odometer shows 1275 miles.  </w:t>
      </w:r>
      <w:r w:rsidR="00746424">
        <w:t>The last time the vehicle sold was for a price in excess of $600,000.  Explain why it would be inappropriate to use your model to predict the price of this car.</w:t>
      </w:r>
    </w:p>
    <w:p w14:paraId="6023132C" w14:textId="77777777" w:rsidR="00D9305F" w:rsidRDefault="00D9305F" w:rsidP="00D9305F"/>
    <w:p w14:paraId="231903C8" w14:textId="42C7202B" w:rsidR="005D4A0F" w:rsidRDefault="005D4A0F" w:rsidP="00746424">
      <w:pPr>
        <w:pStyle w:val="ListParagraph"/>
      </w:pPr>
    </w:p>
    <w:p w14:paraId="11B2DE8F" w14:textId="15A8C4EC" w:rsidR="002A51A0" w:rsidRDefault="00746424" w:rsidP="00746424">
      <w:pPr>
        <w:jc w:val="center"/>
      </w:pPr>
      <w:r w:rsidRPr="00746424">
        <w:rPr>
          <w:noProof/>
        </w:rPr>
        <w:drawing>
          <wp:inline distT="0" distB="0" distL="0" distR="0" wp14:anchorId="327384A5" wp14:editId="2E5D978A">
            <wp:extent cx="3709407" cy="1435017"/>
            <wp:effectExtent l="0" t="0" r="5715" b="0"/>
            <wp:docPr id="1688641572" name="Picture 1" descr="A close-up of a black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41572" name="Picture 1" descr="A close-up of a black c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949" cy="14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BCE1" w14:textId="77777777" w:rsidR="00D9305F" w:rsidRDefault="00D9305F" w:rsidP="00746424">
      <w:pPr>
        <w:jc w:val="center"/>
      </w:pPr>
    </w:p>
    <w:p w14:paraId="5AD97B46" w14:textId="77777777" w:rsidR="00EF384B" w:rsidRDefault="00EF384B" w:rsidP="00746424">
      <w:pPr>
        <w:jc w:val="center"/>
      </w:pPr>
    </w:p>
    <w:p w14:paraId="64F0EE41" w14:textId="77777777" w:rsidR="00EF384B" w:rsidRPr="00EF384B" w:rsidRDefault="00EF384B" w:rsidP="00EF384B">
      <w:pPr>
        <w:rPr>
          <w:rFonts w:ascii="Courier New" w:hAnsi="Courier New" w:cs="Courier New"/>
          <w:b/>
          <w:bCs/>
        </w:rPr>
      </w:pPr>
      <w:r w:rsidRPr="00EF384B">
        <w:rPr>
          <w:rFonts w:ascii="Courier New" w:hAnsi="Courier New" w:cs="Courier New"/>
          <w:b/>
          <w:bCs/>
        </w:rPr>
        <w:t xml:space="preserve">&gt; </w:t>
      </w:r>
      <w:proofErr w:type="spellStart"/>
      <w:r w:rsidRPr="00EF384B">
        <w:rPr>
          <w:rFonts w:ascii="Courier New" w:hAnsi="Courier New" w:cs="Courier New"/>
          <w:b/>
          <w:bCs/>
        </w:rPr>
        <w:t>rolls.royce</w:t>
      </w:r>
      <w:proofErr w:type="spellEnd"/>
      <w:r w:rsidRPr="00EF384B">
        <w:rPr>
          <w:rFonts w:ascii="Courier New" w:hAnsi="Courier New" w:cs="Courier New"/>
          <w:b/>
          <w:bCs/>
        </w:rPr>
        <w:t>=</w:t>
      </w:r>
      <w:proofErr w:type="spellStart"/>
      <w:r w:rsidRPr="00EF384B">
        <w:rPr>
          <w:rFonts w:ascii="Courier New" w:hAnsi="Courier New" w:cs="Courier New"/>
          <w:b/>
          <w:bCs/>
        </w:rPr>
        <w:t>data.frame</w:t>
      </w:r>
      <w:proofErr w:type="spellEnd"/>
      <w:r w:rsidRPr="00EF384B">
        <w:rPr>
          <w:rFonts w:ascii="Courier New" w:hAnsi="Courier New" w:cs="Courier New"/>
          <w:b/>
          <w:bCs/>
        </w:rPr>
        <w:t>(mileage=1275)</w:t>
      </w:r>
    </w:p>
    <w:p w14:paraId="09F10F2E" w14:textId="77777777" w:rsidR="00EF384B" w:rsidRPr="00EF384B" w:rsidRDefault="00EF384B" w:rsidP="00EF384B">
      <w:pPr>
        <w:rPr>
          <w:rFonts w:ascii="Courier New" w:hAnsi="Courier New" w:cs="Courier New"/>
          <w:b/>
          <w:bCs/>
        </w:rPr>
      </w:pPr>
      <w:r w:rsidRPr="00EF384B">
        <w:rPr>
          <w:rFonts w:ascii="Courier New" w:hAnsi="Courier New" w:cs="Courier New"/>
          <w:b/>
          <w:bCs/>
        </w:rPr>
        <w:t>&gt; predicted.price1 = predict(</w:t>
      </w:r>
      <w:proofErr w:type="spellStart"/>
      <w:proofErr w:type="gramStart"/>
      <w:r w:rsidRPr="00EF384B">
        <w:rPr>
          <w:rFonts w:ascii="Courier New" w:hAnsi="Courier New" w:cs="Courier New"/>
          <w:b/>
          <w:bCs/>
        </w:rPr>
        <w:t>my</w:t>
      </w:r>
      <w:proofErr w:type="gramEnd"/>
      <w:r w:rsidRPr="00EF384B">
        <w:rPr>
          <w:rFonts w:ascii="Courier New" w:hAnsi="Courier New" w:cs="Courier New"/>
          <w:b/>
          <w:bCs/>
        </w:rPr>
        <w:t>.simpleLR</w:t>
      </w:r>
      <w:proofErr w:type="spellEnd"/>
      <w:r w:rsidRPr="00EF384B">
        <w:rPr>
          <w:rFonts w:ascii="Courier New" w:hAnsi="Courier New" w:cs="Courier New"/>
          <w:b/>
          <w:bCs/>
        </w:rPr>
        <w:t xml:space="preserve">, </w:t>
      </w:r>
      <w:proofErr w:type="spellStart"/>
      <w:r w:rsidRPr="00EF384B">
        <w:rPr>
          <w:rFonts w:ascii="Courier New" w:hAnsi="Courier New" w:cs="Courier New"/>
          <w:b/>
          <w:bCs/>
        </w:rPr>
        <w:t>rolls.royce</w:t>
      </w:r>
      <w:proofErr w:type="spellEnd"/>
      <w:r w:rsidRPr="00EF384B">
        <w:rPr>
          <w:rFonts w:ascii="Courier New" w:hAnsi="Courier New" w:cs="Courier New"/>
          <w:b/>
          <w:bCs/>
        </w:rPr>
        <w:t>, interval = "none")</w:t>
      </w:r>
    </w:p>
    <w:p w14:paraId="7FE009D6" w14:textId="77777777" w:rsidR="00EF384B" w:rsidRPr="00EF384B" w:rsidRDefault="00EF384B" w:rsidP="00EF384B">
      <w:pPr>
        <w:rPr>
          <w:rFonts w:ascii="Courier New" w:hAnsi="Courier New" w:cs="Courier New"/>
          <w:b/>
          <w:bCs/>
        </w:rPr>
      </w:pPr>
      <w:r w:rsidRPr="00EF384B">
        <w:rPr>
          <w:rFonts w:ascii="Courier New" w:hAnsi="Courier New" w:cs="Courier New"/>
          <w:b/>
          <w:bCs/>
        </w:rPr>
        <w:t>&gt; predicted.price1</w:t>
      </w:r>
    </w:p>
    <w:p w14:paraId="50E64470" w14:textId="77777777" w:rsidR="00EF384B" w:rsidRPr="00EF384B" w:rsidRDefault="00EF384B" w:rsidP="00EF384B">
      <w:pPr>
        <w:rPr>
          <w:rFonts w:ascii="Courier New" w:hAnsi="Courier New" w:cs="Courier New"/>
          <w:b/>
          <w:bCs/>
        </w:rPr>
      </w:pPr>
      <w:r w:rsidRPr="00EF384B">
        <w:rPr>
          <w:rFonts w:ascii="Courier New" w:hAnsi="Courier New" w:cs="Courier New"/>
          <w:b/>
          <w:bCs/>
        </w:rPr>
        <w:t xml:space="preserve">       1 </w:t>
      </w:r>
    </w:p>
    <w:p w14:paraId="2CDC5388" w14:textId="77777777" w:rsidR="00EF384B" w:rsidRPr="00EF384B" w:rsidRDefault="00EF384B" w:rsidP="00EF384B">
      <w:pPr>
        <w:rPr>
          <w:rFonts w:ascii="Courier New" w:hAnsi="Courier New" w:cs="Courier New"/>
          <w:b/>
          <w:bCs/>
        </w:rPr>
      </w:pPr>
      <w:r w:rsidRPr="00EF384B">
        <w:rPr>
          <w:rFonts w:ascii="Courier New" w:hAnsi="Courier New" w:cs="Courier New"/>
          <w:b/>
          <w:bCs/>
        </w:rPr>
        <w:t xml:space="preserve">14831.79 </w:t>
      </w:r>
    </w:p>
    <w:p w14:paraId="027265CF" w14:textId="77777777" w:rsidR="00EF384B" w:rsidRDefault="00EF384B" w:rsidP="002A51A0">
      <w:pPr>
        <w:rPr>
          <w:highlight w:val="yellow"/>
        </w:rPr>
      </w:pPr>
    </w:p>
    <w:p w14:paraId="1694FC55" w14:textId="6AFCE1E1" w:rsidR="00746424" w:rsidRPr="009E2C99" w:rsidRDefault="00D9305F" w:rsidP="002A51A0">
      <w:pPr>
        <w:rPr>
          <w:highlight w:val="yellow"/>
        </w:rPr>
      </w:pPr>
      <w:r w:rsidRPr="009E2C99">
        <w:rPr>
          <w:highlight w:val="yellow"/>
        </w:rPr>
        <w:t xml:space="preserve">The </w:t>
      </w:r>
      <w:r w:rsidRPr="009E2C99">
        <w:rPr>
          <w:highlight w:val="yellow"/>
        </w:rPr>
        <w:t xml:space="preserve">1934 Rolls Royce Phantom II Continental Owens Drophead </w:t>
      </w:r>
      <w:proofErr w:type="spellStart"/>
      <w:r w:rsidRPr="009E2C99">
        <w:rPr>
          <w:highlight w:val="yellow"/>
        </w:rPr>
        <w:t>Sedanca</w:t>
      </w:r>
      <w:proofErr w:type="spellEnd"/>
      <w:r w:rsidRPr="009E2C99">
        <w:rPr>
          <w:highlight w:val="yellow"/>
        </w:rPr>
        <w:t xml:space="preserve"> Coupe</w:t>
      </w:r>
      <w:r w:rsidRPr="009E2C99">
        <w:rPr>
          <w:highlight w:val="yellow"/>
        </w:rPr>
        <w:t xml:space="preserve"> is one of a kind, </w:t>
      </w:r>
    </w:p>
    <w:p w14:paraId="4CDFE800" w14:textId="5AEBAB23" w:rsidR="00D9305F" w:rsidRDefault="00D9305F" w:rsidP="002A51A0">
      <w:r w:rsidRPr="009E2C99">
        <w:rPr>
          <w:highlight w:val="yellow"/>
        </w:rPr>
        <w:t>highly collectable</w:t>
      </w:r>
      <w:r w:rsidRPr="009E2C99">
        <w:rPr>
          <w:highlight w:val="yellow"/>
        </w:rPr>
        <w:t xml:space="preserve"> vehicle with only 1275 miles and a price of </w:t>
      </w:r>
      <w:r w:rsidRPr="009E2C99">
        <w:rPr>
          <w:highlight w:val="yellow"/>
        </w:rPr>
        <w:t>$600,000</w:t>
      </w:r>
      <w:r w:rsidRPr="009E2C99">
        <w:rPr>
          <w:highlight w:val="yellow"/>
        </w:rPr>
        <w:t xml:space="preserve">, making it an outlier in terms of age, mileage , price compared to the vehicles used for this current </w:t>
      </w:r>
      <w:r w:rsidR="003C0BA0" w:rsidRPr="009E2C99">
        <w:rPr>
          <w:highlight w:val="yellow"/>
        </w:rPr>
        <w:t xml:space="preserve">linear </w:t>
      </w:r>
      <w:r w:rsidRPr="009E2C99">
        <w:rPr>
          <w:highlight w:val="yellow"/>
        </w:rPr>
        <w:t xml:space="preserve">model. As a custom-build car, it is not well </w:t>
      </w:r>
      <w:r w:rsidR="009A1D60" w:rsidRPr="009E2C99">
        <w:rPr>
          <w:highlight w:val="yellow"/>
        </w:rPr>
        <w:t>represented</w:t>
      </w:r>
      <w:r w:rsidRPr="009E2C99">
        <w:rPr>
          <w:highlight w:val="yellow"/>
        </w:rPr>
        <w:t xml:space="preserve"> </w:t>
      </w:r>
      <w:r w:rsidR="00E14D34" w:rsidRPr="009E2C99">
        <w:rPr>
          <w:highlight w:val="yellow"/>
        </w:rPr>
        <w:t xml:space="preserve">in a model that is based on standard vehicles and primarily focuses on the mileage to predict the price. </w:t>
      </w:r>
      <w:r w:rsidR="00EF384B">
        <w:rPr>
          <w:highlight w:val="yellow"/>
        </w:rPr>
        <w:t xml:space="preserve">Therefore, the price predicted as per mileage is $14831.79, which is way less than $600,000. </w:t>
      </w:r>
      <w:r w:rsidR="00646501" w:rsidRPr="009E2C99">
        <w:rPr>
          <w:highlight w:val="yellow"/>
        </w:rPr>
        <w:t xml:space="preserve">The unique factors such as rarity, </w:t>
      </w:r>
      <w:r w:rsidR="00646501" w:rsidRPr="009E2C99">
        <w:rPr>
          <w:highlight w:val="yellow"/>
        </w:rPr>
        <w:lastRenderedPageBreak/>
        <w:t>collectible – is not captured by the model. Therefore, applying this model to predict the price of the Rolls Royce would be inappropriate and would lead to unreliable and inaccurate predictions.</w:t>
      </w:r>
      <w:r w:rsidR="00646501">
        <w:t xml:space="preserve"> </w:t>
      </w:r>
    </w:p>
    <w:p w14:paraId="1C75E080" w14:textId="77777777" w:rsidR="00D9305F" w:rsidRDefault="00D9305F" w:rsidP="002A51A0"/>
    <w:p w14:paraId="3B61B6D8" w14:textId="77777777" w:rsidR="009E2C99" w:rsidRDefault="009E2C99" w:rsidP="002A51A0"/>
    <w:p w14:paraId="313398D2" w14:textId="77777777" w:rsidR="00D9305F" w:rsidRDefault="00D9305F" w:rsidP="002A51A0"/>
    <w:p w14:paraId="1610D1B1" w14:textId="11286005" w:rsidR="002A51A0" w:rsidRDefault="002A51A0" w:rsidP="002A51A0">
      <w:r>
        <w:t xml:space="preserve">Your deliverable will be a single MS-Word file showing </w:t>
      </w:r>
      <w:r w:rsidR="004F52D5">
        <w:t xml:space="preserve">1) </w:t>
      </w:r>
      <w:r>
        <w:t>the R script which executes the above instructions a</w:t>
      </w:r>
      <w:r w:rsidR="004F52D5">
        <w:t xml:space="preserve">nd 2) </w:t>
      </w:r>
      <w:r>
        <w:t xml:space="preserve">the results of those instructions.  </w:t>
      </w:r>
      <w:r w:rsidR="004F52D5">
        <w:t xml:space="preserve">The first line of your script file should be a “#” comment line showing your name as it appears in Canvas.  </w:t>
      </w:r>
      <w:r>
        <w:t xml:space="preserve">Results should be presented in the order in which they are listed here.  Deliverable due time will be announced in class and on Canvas.  </w:t>
      </w:r>
      <w:r w:rsidRPr="00035DD9">
        <w:rPr>
          <w:b/>
          <w:color w:val="FF0000"/>
        </w:rPr>
        <w:t>This is an individual assignment to be completed before you leave the classroom.  No collaboration of any sort is allowed on this assignment.</w:t>
      </w:r>
    </w:p>
    <w:sectPr w:rsidR="002A51A0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4D6729" w14:textId="77777777" w:rsidR="00A942E5" w:rsidRDefault="00A942E5" w:rsidP="00D8254A">
      <w:r>
        <w:separator/>
      </w:r>
    </w:p>
  </w:endnote>
  <w:endnote w:type="continuationSeparator" w:id="0">
    <w:p w14:paraId="7497DC63" w14:textId="77777777" w:rsidR="00A942E5" w:rsidRDefault="00A942E5" w:rsidP="00D82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9EA4B0" w14:textId="58AA72CD" w:rsidR="00D8254A" w:rsidRDefault="00D8254A">
    <w:pPr>
      <w:pStyle w:val="Footer"/>
    </w:pPr>
    <w:r>
      <w:rPr>
        <w:rFonts w:cstheme="minorHAnsi"/>
      </w:rPr>
      <w:t>©</w:t>
    </w:r>
    <w:r>
      <w:t xml:space="preserve"> 2024 Ronald K. Satterfield</w:t>
    </w:r>
  </w:p>
  <w:p w14:paraId="7DDF08CD" w14:textId="77777777" w:rsidR="00D8254A" w:rsidRDefault="00D825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C9D705" w14:textId="77777777" w:rsidR="00A942E5" w:rsidRDefault="00A942E5" w:rsidP="00D8254A">
      <w:r>
        <w:separator/>
      </w:r>
    </w:p>
  </w:footnote>
  <w:footnote w:type="continuationSeparator" w:id="0">
    <w:p w14:paraId="1A61C607" w14:textId="77777777" w:rsidR="00A942E5" w:rsidRDefault="00A942E5" w:rsidP="00D825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35D0C"/>
    <w:multiLevelType w:val="hybridMultilevel"/>
    <w:tmpl w:val="A9743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F1EFA"/>
    <w:multiLevelType w:val="hybridMultilevel"/>
    <w:tmpl w:val="4976B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B4F83"/>
    <w:multiLevelType w:val="hybridMultilevel"/>
    <w:tmpl w:val="2B92F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B7675"/>
    <w:multiLevelType w:val="hybridMultilevel"/>
    <w:tmpl w:val="A8F0A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46E90"/>
    <w:multiLevelType w:val="hybridMultilevel"/>
    <w:tmpl w:val="CFB88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578632">
    <w:abstractNumId w:val="3"/>
  </w:num>
  <w:num w:numId="2" w16cid:durableId="522942501">
    <w:abstractNumId w:val="4"/>
  </w:num>
  <w:num w:numId="3" w16cid:durableId="1087456440">
    <w:abstractNumId w:val="0"/>
  </w:num>
  <w:num w:numId="4" w16cid:durableId="1859587506">
    <w:abstractNumId w:val="1"/>
  </w:num>
  <w:num w:numId="5" w16cid:durableId="7520927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B7D"/>
    <w:rsid w:val="00012DDD"/>
    <w:rsid w:val="00035DD9"/>
    <w:rsid w:val="00080E86"/>
    <w:rsid w:val="000A4B12"/>
    <w:rsid w:val="000A5141"/>
    <w:rsid w:val="000B56CD"/>
    <w:rsid w:val="000E5125"/>
    <w:rsid w:val="000E6DE6"/>
    <w:rsid w:val="000F3983"/>
    <w:rsid w:val="00126CC5"/>
    <w:rsid w:val="001545EE"/>
    <w:rsid w:val="001810D5"/>
    <w:rsid w:val="00187BE2"/>
    <w:rsid w:val="001B4C04"/>
    <w:rsid w:val="001D6324"/>
    <w:rsid w:val="001D6D90"/>
    <w:rsid w:val="002035F7"/>
    <w:rsid w:val="00213537"/>
    <w:rsid w:val="002238C1"/>
    <w:rsid w:val="0025512B"/>
    <w:rsid w:val="00281AB4"/>
    <w:rsid w:val="002A51A0"/>
    <w:rsid w:val="002B7715"/>
    <w:rsid w:val="002F1B9E"/>
    <w:rsid w:val="002F505B"/>
    <w:rsid w:val="00300E1D"/>
    <w:rsid w:val="003058CA"/>
    <w:rsid w:val="00310CC9"/>
    <w:rsid w:val="00321303"/>
    <w:rsid w:val="0033226C"/>
    <w:rsid w:val="00395A67"/>
    <w:rsid w:val="003C0BA0"/>
    <w:rsid w:val="003C3D7A"/>
    <w:rsid w:val="003F491E"/>
    <w:rsid w:val="004243C9"/>
    <w:rsid w:val="00446C80"/>
    <w:rsid w:val="004A0627"/>
    <w:rsid w:val="004A3063"/>
    <w:rsid w:val="004E33ED"/>
    <w:rsid w:val="004F52D5"/>
    <w:rsid w:val="00541B91"/>
    <w:rsid w:val="005674FD"/>
    <w:rsid w:val="00580DA9"/>
    <w:rsid w:val="0058683D"/>
    <w:rsid w:val="00591F86"/>
    <w:rsid w:val="005C5371"/>
    <w:rsid w:val="005C5503"/>
    <w:rsid w:val="005D4A0F"/>
    <w:rsid w:val="005D560E"/>
    <w:rsid w:val="005E1B69"/>
    <w:rsid w:val="005F5373"/>
    <w:rsid w:val="00636675"/>
    <w:rsid w:val="00646501"/>
    <w:rsid w:val="00654702"/>
    <w:rsid w:val="006A2B37"/>
    <w:rsid w:val="006B497E"/>
    <w:rsid w:val="006D4274"/>
    <w:rsid w:val="006E5E15"/>
    <w:rsid w:val="00746424"/>
    <w:rsid w:val="00762B7D"/>
    <w:rsid w:val="007720F7"/>
    <w:rsid w:val="0077741E"/>
    <w:rsid w:val="00790343"/>
    <w:rsid w:val="007B0B1C"/>
    <w:rsid w:val="007B52A8"/>
    <w:rsid w:val="007C346A"/>
    <w:rsid w:val="00843D44"/>
    <w:rsid w:val="00855EBB"/>
    <w:rsid w:val="00856812"/>
    <w:rsid w:val="00861780"/>
    <w:rsid w:val="0088382B"/>
    <w:rsid w:val="008D750C"/>
    <w:rsid w:val="00937AEB"/>
    <w:rsid w:val="00951A99"/>
    <w:rsid w:val="009742EC"/>
    <w:rsid w:val="009861F0"/>
    <w:rsid w:val="009A1D60"/>
    <w:rsid w:val="009B6488"/>
    <w:rsid w:val="009C438B"/>
    <w:rsid w:val="009E10D1"/>
    <w:rsid w:val="009E2C99"/>
    <w:rsid w:val="009E32EE"/>
    <w:rsid w:val="009F7AAD"/>
    <w:rsid w:val="00A1196E"/>
    <w:rsid w:val="00A16A36"/>
    <w:rsid w:val="00A24A16"/>
    <w:rsid w:val="00A403D6"/>
    <w:rsid w:val="00A41ADE"/>
    <w:rsid w:val="00A83111"/>
    <w:rsid w:val="00A942E5"/>
    <w:rsid w:val="00AA59D4"/>
    <w:rsid w:val="00AD0F0C"/>
    <w:rsid w:val="00AE0D0F"/>
    <w:rsid w:val="00B00596"/>
    <w:rsid w:val="00B02784"/>
    <w:rsid w:val="00B1624B"/>
    <w:rsid w:val="00B60A5A"/>
    <w:rsid w:val="00B977C9"/>
    <w:rsid w:val="00BA366C"/>
    <w:rsid w:val="00BA6D80"/>
    <w:rsid w:val="00BB2C5F"/>
    <w:rsid w:val="00BC66D8"/>
    <w:rsid w:val="00BD71E2"/>
    <w:rsid w:val="00BE12F1"/>
    <w:rsid w:val="00BE15C8"/>
    <w:rsid w:val="00BE5F18"/>
    <w:rsid w:val="00C0569F"/>
    <w:rsid w:val="00C57312"/>
    <w:rsid w:val="00C82398"/>
    <w:rsid w:val="00C82C14"/>
    <w:rsid w:val="00C97F37"/>
    <w:rsid w:val="00CB74DD"/>
    <w:rsid w:val="00CB7753"/>
    <w:rsid w:val="00CD1D1D"/>
    <w:rsid w:val="00CD6699"/>
    <w:rsid w:val="00D12CC8"/>
    <w:rsid w:val="00D3620E"/>
    <w:rsid w:val="00D36ED8"/>
    <w:rsid w:val="00D7106A"/>
    <w:rsid w:val="00D80724"/>
    <w:rsid w:val="00D8254A"/>
    <w:rsid w:val="00D84396"/>
    <w:rsid w:val="00D9305F"/>
    <w:rsid w:val="00DD255C"/>
    <w:rsid w:val="00E00ABF"/>
    <w:rsid w:val="00E14D34"/>
    <w:rsid w:val="00E6287D"/>
    <w:rsid w:val="00E91EFF"/>
    <w:rsid w:val="00E96FCD"/>
    <w:rsid w:val="00EB3010"/>
    <w:rsid w:val="00EF384B"/>
    <w:rsid w:val="00F37E8E"/>
    <w:rsid w:val="00F71155"/>
    <w:rsid w:val="00F81090"/>
    <w:rsid w:val="00FB4212"/>
    <w:rsid w:val="00FC0889"/>
    <w:rsid w:val="00FF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E4579"/>
  <w15:chartTrackingRefBased/>
  <w15:docId w15:val="{72589F03-164E-4262-9A76-806D517B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Pr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A5141"/>
    <w:rPr>
      <w:color w:val="F7B61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141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D825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254A"/>
  </w:style>
  <w:style w:type="paragraph" w:styleId="Footer">
    <w:name w:val="footer"/>
    <w:basedOn w:val="Normal"/>
    <w:link w:val="FooterChar"/>
    <w:uiPriority w:val="99"/>
    <w:unhideWhenUsed/>
    <w:rsid w:val="00D825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254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346A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346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2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\AppData\Roaming\Microsoft\Templates\Classic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67539-F24C-4C1A-AAF3-F8BE4C7F82D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1AFFBE-2995-4779-91E1-87859A009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(blank).dotx</Template>
  <TotalTime>106</TotalTime>
  <Pages>10</Pages>
  <Words>1231</Words>
  <Characters>7020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Classic</vt:lpstr>
    </vt:vector>
  </TitlesOfParts>
  <Company/>
  <LinksUpToDate>false</LinksUpToDate>
  <CharactersWithSpaces>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Classic</dc:title>
  <dc:creator>Ron</dc:creator>
  <cp:keywords/>
  <cp:lastModifiedBy>Debjani Sarma</cp:lastModifiedBy>
  <cp:revision>124</cp:revision>
  <dcterms:created xsi:type="dcterms:W3CDTF">2019-07-03T12:50:00Z</dcterms:created>
  <dcterms:modified xsi:type="dcterms:W3CDTF">2024-10-17T03:54:00Z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TC027860379991</vt:lpwstr>
  </property>
</Properties>
</file>